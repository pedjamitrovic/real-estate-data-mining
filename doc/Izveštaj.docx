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25D8F" w14:textId="77777777" w:rsidR="00F06BB2" w:rsidRPr="00046DAC" w:rsidRDefault="00046DAC" w:rsidP="00046DAC">
      <w:pPr>
        <w:pStyle w:val="Heading1"/>
        <w:jc w:val="center"/>
        <w:rPr>
          <w:lang w:val="en-US"/>
        </w:rPr>
      </w:pPr>
      <w:r>
        <w:rPr>
          <w:lang w:val="en-US"/>
        </w:rPr>
        <w:t>Univerzitet u Beogradu</w:t>
      </w:r>
    </w:p>
    <w:p w14:paraId="448BE6D4" w14:textId="77777777" w:rsidR="00586F2A" w:rsidRPr="00046DAC" w:rsidRDefault="00046DAC" w:rsidP="00046DAC">
      <w:pPr>
        <w:pStyle w:val="Heading1"/>
        <w:jc w:val="center"/>
        <w:rPr>
          <w:lang w:val="sr-Latn-RS"/>
        </w:rPr>
      </w:pPr>
      <w:r>
        <w:rPr>
          <w:lang w:val="en-US"/>
        </w:rPr>
        <w:t>Elektrotehni</w:t>
      </w:r>
      <w:r>
        <w:rPr>
          <w:lang w:val="sr-Latn-RS"/>
        </w:rPr>
        <w:t>čki fakultet</w:t>
      </w:r>
    </w:p>
    <w:p w14:paraId="46232F7A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4EE13AB4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3195EDFF" w14:textId="77777777" w:rsidR="00F06BB2" w:rsidRPr="00046DAC" w:rsidRDefault="001551E5" w:rsidP="00F06BB2">
      <w:pPr>
        <w:pStyle w:val="SlikeTabele"/>
        <w:rPr>
          <w:lang w:val="sr-Cyrl-CS"/>
        </w:rPr>
      </w:pPr>
      <w:r w:rsidRPr="00046DAC">
        <w:rPr>
          <w:noProof/>
          <w:lang w:val="en-US"/>
        </w:rPr>
        <w:drawing>
          <wp:inline distT="0" distB="0" distL="0" distR="0" wp14:anchorId="375D98B9" wp14:editId="1CB8CD39">
            <wp:extent cx="1415415" cy="1654175"/>
            <wp:effectExtent l="0" t="0" r="0" b="0"/>
            <wp:docPr id="1" name="Picture 1" descr="pr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82AF9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02F57C69" w14:textId="77777777" w:rsidR="00AE0461" w:rsidRPr="00046DAC" w:rsidRDefault="00AE0461" w:rsidP="00F06BB2">
      <w:pPr>
        <w:pStyle w:val="Osnovnitekst"/>
        <w:rPr>
          <w:lang w:val="sr-Cyrl-CS"/>
        </w:rPr>
      </w:pPr>
    </w:p>
    <w:p w14:paraId="1EB2757A" w14:textId="77777777" w:rsidR="00F06BB2" w:rsidRPr="00046DAC" w:rsidRDefault="00F06BB2" w:rsidP="00F06BB2">
      <w:pPr>
        <w:pStyle w:val="Osnovnitekst"/>
        <w:rPr>
          <w:lang w:val="sr-Latn-RS"/>
        </w:rPr>
      </w:pPr>
    </w:p>
    <w:p w14:paraId="3F519F0A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394F2BAF" w14:textId="4609F228" w:rsidR="00F06BB2" w:rsidRPr="00513417" w:rsidRDefault="00046DAC" w:rsidP="00513417">
      <w:pPr>
        <w:pStyle w:val="Heading2"/>
        <w:spacing w:before="0" w:after="30"/>
        <w:jc w:val="center"/>
        <w:textAlignment w:val="bottom"/>
        <w:rPr>
          <w:sz w:val="26"/>
          <w:szCs w:val="26"/>
          <w:lang w:val="en-US"/>
        </w:rPr>
      </w:pPr>
      <w:r w:rsidRPr="00513417">
        <w:rPr>
          <w:sz w:val="26"/>
          <w:szCs w:val="26"/>
          <w:lang w:val="en-US"/>
        </w:rPr>
        <w:t>“</w:t>
      </w:r>
      <w:r w:rsidR="0032250C">
        <w:rPr>
          <w:sz w:val="26"/>
          <w:szCs w:val="26"/>
        </w:rPr>
        <w:t>Real Estate Price Predictor</w:t>
      </w:r>
      <w:r w:rsidRPr="00513417">
        <w:rPr>
          <w:sz w:val="26"/>
          <w:szCs w:val="26"/>
          <w:lang w:val="en-US"/>
        </w:rPr>
        <w:t>”</w:t>
      </w:r>
    </w:p>
    <w:p w14:paraId="2D4BA561" w14:textId="7D1761F1" w:rsidR="00F06BB2" w:rsidRPr="00513417" w:rsidRDefault="0032250C" w:rsidP="00046DAC">
      <w:pPr>
        <w:pStyle w:val="Heading2"/>
        <w:jc w:val="center"/>
        <w:rPr>
          <w:sz w:val="26"/>
          <w:szCs w:val="26"/>
          <w:lang w:val="sr-Latn-RS"/>
        </w:rPr>
      </w:pPr>
      <w:r>
        <w:rPr>
          <w:sz w:val="26"/>
          <w:szCs w:val="26"/>
          <w:lang w:val="en-US"/>
        </w:rPr>
        <w:t>Projekat</w:t>
      </w:r>
      <w:r w:rsidR="00046DAC" w:rsidRPr="00513417">
        <w:rPr>
          <w:sz w:val="26"/>
          <w:szCs w:val="26"/>
          <w:lang w:val="en-US"/>
        </w:rPr>
        <w:t xml:space="preserve"> iz predmeta </w:t>
      </w:r>
      <w:r>
        <w:rPr>
          <w:sz w:val="26"/>
          <w:szCs w:val="26"/>
          <w:lang w:val="en-US"/>
        </w:rPr>
        <w:t>Pronalaženje skrivenog znanja</w:t>
      </w:r>
    </w:p>
    <w:p w14:paraId="4A1434AF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0435EB21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238A0464" w14:textId="77777777" w:rsidR="00A3069A" w:rsidRPr="00046DAC" w:rsidRDefault="00A3069A" w:rsidP="00F06BB2">
      <w:pPr>
        <w:pStyle w:val="Osnovnitekst"/>
        <w:rPr>
          <w:lang w:val="sr-Cyrl-CS"/>
        </w:rPr>
      </w:pPr>
    </w:p>
    <w:p w14:paraId="00D73B09" w14:textId="77777777" w:rsidR="006D0DE4" w:rsidRPr="00046DAC" w:rsidRDefault="006D0DE4" w:rsidP="00F06BB2">
      <w:pPr>
        <w:pStyle w:val="Osnovnitekst"/>
        <w:rPr>
          <w:lang w:val="sr-Cyrl-CS"/>
        </w:rPr>
      </w:pPr>
    </w:p>
    <w:p w14:paraId="5C007F6A" w14:textId="77777777" w:rsidR="00AE0461" w:rsidRPr="00046DAC" w:rsidRDefault="00AE0461" w:rsidP="00F06BB2">
      <w:pPr>
        <w:pStyle w:val="Osnovnitekst"/>
        <w:rPr>
          <w:lang w:val="sr-Cyrl-CS"/>
        </w:rPr>
      </w:pPr>
    </w:p>
    <w:p w14:paraId="1A24F9BA" w14:textId="77777777" w:rsidR="00AE0461" w:rsidRPr="00046DAC" w:rsidRDefault="00AE0461" w:rsidP="00F06BB2">
      <w:pPr>
        <w:pStyle w:val="Osnovnitekst"/>
        <w:rPr>
          <w:lang w:val="sr-Cyrl-CS"/>
        </w:rPr>
      </w:pPr>
    </w:p>
    <w:p w14:paraId="178D08F3" w14:textId="77777777" w:rsidR="00A3069A" w:rsidRPr="00046DAC" w:rsidRDefault="00A3069A" w:rsidP="00F06BB2">
      <w:pPr>
        <w:pStyle w:val="Osnovnitekst"/>
        <w:rPr>
          <w:lang w:val="sr-Cyrl-CS"/>
        </w:rPr>
      </w:pPr>
    </w:p>
    <w:p w14:paraId="189D047B" w14:textId="77777777" w:rsidR="00F06BB2" w:rsidRPr="00046DAC" w:rsidRDefault="00F06BB2" w:rsidP="00F06BB2">
      <w:pPr>
        <w:pStyle w:val="Osnovnitekst"/>
        <w:rPr>
          <w:lang w:val="sr-Cyrl-CS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918"/>
      </w:tblGrid>
      <w:tr w:rsidR="00046DAC" w:rsidRPr="00046DAC" w14:paraId="53AF8644" w14:textId="77777777" w:rsidTr="00046DAC">
        <w:tc>
          <w:tcPr>
            <w:tcW w:w="5918" w:type="dxa"/>
            <w:vAlign w:val="center"/>
          </w:tcPr>
          <w:p w14:paraId="5AC1B0FB" w14:textId="77777777" w:rsidR="00046DAC" w:rsidRPr="00046DAC" w:rsidRDefault="00046DAC" w:rsidP="00AE0461">
            <w:pPr>
              <w:pStyle w:val="Naslovnakandidatimentor"/>
              <w:rPr>
                <w:rFonts w:ascii="Times New Roman" w:hAnsi="Times New Roman"/>
                <w:lang w:val="sr-Cyrl-CS"/>
              </w:rPr>
            </w:pPr>
            <w:r>
              <w:rPr>
                <w:rFonts w:ascii="Times New Roman" w:hAnsi="Times New Roman"/>
                <w:lang w:val="sr-Latn-RS"/>
              </w:rPr>
              <w:t>Student</w:t>
            </w:r>
            <w:r w:rsidRPr="00046DAC">
              <w:rPr>
                <w:rFonts w:ascii="Times New Roman" w:hAnsi="Times New Roman"/>
                <w:lang w:val="sr-Cyrl-CS"/>
              </w:rPr>
              <w:t>:</w:t>
            </w:r>
          </w:p>
        </w:tc>
      </w:tr>
      <w:tr w:rsidR="00046DAC" w:rsidRPr="00046DAC" w14:paraId="25C85AFE" w14:textId="77777777" w:rsidTr="00046DAC">
        <w:trPr>
          <w:trHeight w:val="491"/>
        </w:trPr>
        <w:tc>
          <w:tcPr>
            <w:tcW w:w="5918" w:type="dxa"/>
            <w:vAlign w:val="center"/>
          </w:tcPr>
          <w:p w14:paraId="0FBECCED" w14:textId="77777777" w:rsidR="00046DAC" w:rsidRPr="00046DAC" w:rsidRDefault="00046DAC" w:rsidP="00132C6A">
            <w:pPr>
              <w:pStyle w:val="Naslovnakandidatimento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sr-Latn-RS"/>
              </w:rPr>
              <w:t>Predrag Mitrović 2019/3173</w:t>
            </w:r>
          </w:p>
        </w:tc>
      </w:tr>
    </w:tbl>
    <w:p w14:paraId="12579346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44B9A578" w14:textId="77777777" w:rsidR="00F06BB2" w:rsidRPr="00046DAC" w:rsidRDefault="00F06BB2" w:rsidP="00F06BB2">
      <w:pPr>
        <w:pStyle w:val="Osnovnitekst"/>
        <w:rPr>
          <w:lang w:val="sr-Cyrl-CS"/>
        </w:rPr>
      </w:pPr>
    </w:p>
    <w:p w14:paraId="210DB98C" w14:textId="77777777" w:rsidR="00132C6A" w:rsidRPr="00046DAC" w:rsidRDefault="00132C6A" w:rsidP="00F06BB2">
      <w:pPr>
        <w:pStyle w:val="Osnovnitekst"/>
        <w:rPr>
          <w:lang w:val="sr-Cyrl-CS"/>
        </w:rPr>
      </w:pPr>
    </w:p>
    <w:p w14:paraId="2693F83E" w14:textId="34FFB821" w:rsidR="00046DAC" w:rsidRDefault="00046DAC" w:rsidP="00046DAC">
      <w:pPr>
        <w:pStyle w:val="Vremepredajeteze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Beograd, </w:t>
      </w:r>
      <w:r w:rsidR="0032250C">
        <w:rPr>
          <w:rFonts w:ascii="Times New Roman" w:hAnsi="Times New Roman"/>
          <w:lang w:val="en-US"/>
        </w:rPr>
        <w:t>Jul</w:t>
      </w:r>
      <w:r>
        <w:rPr>
          <w:rFonts w:ascii="Times New Roman" w:hAnsi="Times New Roman"/>
          <w:lang w:val="en-US"/>
        </w:rPr>
        <w:t xml:space="preserve"> 2020</w:t>
      </w:r>
      <w:r w:rsidR="00513417">
        <w:rPr>
          <w:rFonts w:ascii="Times New Roman" w:hAnsi="Times New Roman"/>
          <w:lang w:val="en-US"/>
        </w:rPr>
        <w:t>.</w:t>
      </w:r>
    </w:p>
    <w:p w14:paraId="15A727D6" w14:textId="77777777" w:rsidR="00AE2A2D" w:rsidRDefault="00AE2A2D" w:rsidP="00046DAC">
      <w:pPr>
        <w:pStyle w:val="Vremepredajeteze"/>
        <w:rPr>
          <w:rFonts w:ascii="Times New Roman" w:hAnsi="Times New Roman"/>
          <w:lang w:val="en-US"/>
        </w:rPr>
      </w:pPr>
    </w:p>
    <w:p w14:paraId="48AFF0E4" w14:textId="22A8AD04" w:rsidR="00AE2A2D" w:rsidRPr="00536D09" w:rsidRDefault="00FD7887" w:rsidP="00536D09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Prikupljanje podataka</w:t>
      </w:r>
    </w:p>
    <w:p w14:paraId="20B944DB" w14:textId="77777777" w:rsidR="00AE2A2D" w:rsidRDefault="00AE2A2D" w:rsidP="00AE2A2D">
      <w:pPr>
        <w:rPr>
          <w:lang w:val="en-US"/>
        </w:rPr>
      </w:pPr>
    </w:p>
    <w:p w14:paraId="73D14C74" w14:textId="6D90B15E" w:rsidR="00627845" w:rsidRDefault="00627845" w:rsidP="00AC03F6">
      <w:pPr>
        <w:jc w:val="both"/>
        <w:rPr>
          <w:lang w:val="en-US"/>
        </w:rPr>
      </w:pPr>
      <w:r>
        <w:rPr>
          <w:lang w:val="en-US"/>
        </w:rPr>
        <w:t>Kao izvor</w:t>
      </w:r>
      <w:r w:rsidR="00FD7887">
        <w:rPr>
          <w:lang w:val="en-US"/>
        </w:rPr>
        <w:t xml:space="preserve"> podataka korišćen je sajt </w:t>
      </w:r>
      <w:hyperlink r:id="rId9" w:history="1">
        <w:r w:rsidRPr="00627845">
          <w:rPr>
            <w:rStyle w:val="Hyperlink"/>
            <w:lang w:val="en-US"/>
          </w:rPr>
          <w:t>https://www.halooglasi.com/nekretnine</w:t>
        </w:r>
      </w:hyperlink>
      <w:r>
        <w:rPr>
          <w:lang w:val="en-US"/>
        </w:rPr>
        <w:t xml:space="preserve">. Web crawler i web scraper su implementirani u programskom jeziku C#. Za skladištenje je korišćena Microsoft SQL Server baza podataka. </w:t>
      </w:r>
      <w:r w:rsidR="002D6047">
        <w:rPr>
          <w:lang w:val="en-US"/>
        </w:rPr>
        <w:t xml:space="preserve">Prilikom slanja HTTP zahteva ka sajtu je korišćena metoda rotirajućih proxy-ja. Proxy-ji su dohvaćeni sa sajta </w:t>
      </w:r>
      <w:hyperlink r:id="rId10" w:history="1">
        <w:r w:rsidR="002D6047" w:rsidRPr="002D6047">
          <w:rPr>
            <w:rStyle w:val="Hyperlink"/>
            <w:lang w:val="en-US"/>
          </w:rPr>
          <w:t>https://gimmeproxy.com/api/getProxy</w:t>
        </w:r>
      </w:hyperlink>
      <w:r w:rsidR="002D6047">
        <w:rPr>
          <w:lang w:val="en-US"/>
        </w:rPr>
        <w:t xml:space="preserve"> nisu uvek bili potpuno stabilni, dešavalo se da ne vraćaju odgovor, što je i očekivano s obizom na to da su besplatni. Prikupljanje podataka je podeljeno u dve faze. Prva faza je bila dohvatanje linkova ka oglasima i upisivanje u fajl, a druga faza je bila čitanje iz pomenutog fajla, parsiranje stranica sa zadatih linkova i upis u bazu podataka.</w:t>
      </w:r>
    </w:p>
    <w:p w14:paraId="62F15796" w14:textId="5FB9F9D2" w:rsidR="00C42717" w:rsidRDefault="00C42717" w:rsidP="00AC03F6">
      <w:pPr>
        <w:jc w:val="both"/>
        <w:rPr>
          <w:lang w:val="en-US"/>
        </w:rPr>
      </w:pPr>
    </w:p>
    <w:p w14:paraId="47961932" w14:textId="20FC0FB6" w:rsidR="00C42717" w:rsidRPr="00C42717" w:rsidRDefault="00C42717" w:rsidP="001257C4">
      <w:pPr>
        <w:jc w:val="both"/>
        <w:rPr>
          <w:lang w:val="en-US"/>
        </w:rPr>
      </w:pPr>
      <w:r>
        <w:rPr>
          <w:lang w:val="en-US"/>
        </w:rPr>
        <w:t xml:space="preserve">Ono što je bitno napomenuti jeste da </w:t>
      </w:r>
      <w:r w:rsidR="001257C4">
        <w:rPr>
          <w:lang w:val="en-US"/>
        </w:rPr>
        <w:t>dve</w:t>
      </w:r>
      <w:r>
        <w:rPr>
          <w:lang w:val="en-US"/>
        </w:rPr>
        <w:t xml:space="preserve"> informacije</w:t>
      </w:r>
      <w:r w:rsidR="001257C4">
        <w:rPr>
          <w:lang w:val="en-US"/>
        </w:rPr>
        <w:t xml:space="preserve"> o nekretninama</w:t>
      </w:r>
      <w:r>
        <w:rPr>
          <w:lang w:val="en-US"/>
        </w:rPr>
        <w:t xml:space="preserve"> koje su tražene u tekstu zadatka ne postoje na sajtu, a to su</w:t>
      </w:r>
      <w:r w:rsidR="001257C4">
        <w:rPr>
          <w:lang w:val="en-US"/>
        </w:rPr>
        <w:t xml:space="preserve"> godina izgradnje i broj kupatila.</w:t>
      </w:r>
    </w:p>
    <w:p w14:paraId="50D7AB5A" w14:textId="7CD570BC" w:rsidR="002D6047" w:rsidRDefault="002D6047" w:rsidP="00AC03F6">
      <w:pPr>
        <w:jc w:val="both"/>
        <w:rPr>
          <w:lang w:val="en-US"/>
        </w:rPr>
      </w:pPr>
    </w:p>
    <w:p w14:paraId="2352E2B8" w14:textId="08595F4C" w:rsidR="002D6047" w:rsidRDefault="002D6047" w:rsidP="00AC03F6">
      <w:pPr>
        <w:jc w:val="both"/>
        <w:rPr>
          <w:lang w:val="en-US"/>
        </w:rPr>
      </w:pPr>
      <w:r>
        <w:rPr>
          <w:lang w:val="en-US"/>
        </w:rPr>
        <w:t>Rezultat prve faze je 21656 redova u bazi podataka.</w:t>
      </w:r>
    </w:p>
    <w:p w14:paraId="67A98B79" w14:textId="77777777" w:rsidR="002D6047" w:rsidRDefault="002D6047" w:rsidP="00AC03F6">
      <w:pPr>
        <w:jc w:val="both"/>
        <w:rPr>
          <w:lang w:val="en-US"/>
        </w:rPr>
      </w:pPr>
    </w:p>
    <w:p w14:paraId="6CD14392" w14:textId="6E5888E1" w:rsidR="002D6047" w:rsidRDefault="002D6047" w:rsidP="00AC03F6">
      <w:pPr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55881D78" w14:textId="61DF56A3" w:rsidR="002D6047" w:rsidRDefault="002D6047" w:rsidP="00AC03F6">
      <w:pPr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00BA772" w14:textId="54EF1E09" w:rsidR="002D6047" w:rsidRDefault="002D6047" w:rsidP="002D604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4602C4A" wp14:editId="7A001119">
            <wp:extent cx="612013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420B" w14:textId="77777777" w:rsidR="002D6047" w:rsidRDefault="002D6047" w:rsidP="00AC03F6">
      <w:pPr>
        <w:jc w:val="both"/>
        <w:rPr>
          <w:lang w:val="en-US"/>
        </w:rPr>
      </w:pPr>
    </w:p>
    <w:p w14:paraId="7E9339DB" w14:textId="230B1CCB" w:rsidR="00AC03F6" w:rsidRDefault="00627845" w:rsidP="00AC03F6">
      <w:pPr>
        <w:jc w:val="both"/>
        <w:rPr>
          <w:lang w:val="sr-Latn-RS"/>
        </w:rPr>
      </w:pPr>
      <w:r>
        <w:rPr>
          <w:lang w:val="en-US"/>
        </w:rPr>
        <w:t>Tokom implementacije su kori</w:t>
      </w:r>
      <w:r>
        <w:rPr>
          <w:lang w:val="sr-Latn-RS"/>
        </w:rPr>
        <w:t>šćeni sledeći NuGet paketi:</w:t>
      </w:r>
    </w:p>
    <w:p w14:paraId="7C5C5542" w14:textId="3585FCB0" w:rsidR="00627845" w:rsidRDefault="00627845" w:rsidP="00627845">
      <w:pPr>
        <w:pStyle w:val="ListParagraph"/>
        <w:numPr>
          <w:ilvl w:val="0"/>
          <w:numId w:val="41"/>
        </w:numPr>
        <w:jc w:val="both"/>
        <w:rPr>
          <w:lang w:val="sr-Latn-RS"/>
        </w:rPr>
      </w:pPr>
      <w:r>
        <w:rPr>
          <w:lang w:val="sr-Latn-RS"/>
        </w:rPr>
        <w:t>Entity Framework – Objektno relacioni maper, pri čemu je korišćena Code First tehnika</w:t>
      </w:r>
    </w:p>
    <w:p w14:paraId="703BB238" w14:textId="5D42A58F" w:rsidR="00627845" w:rsidRDefault="00627845" w:rsidP="00627845">
      <w:pPr>
        <w:pStyle w:val="ListParagraph"/>
        <w:numPr>
          <w:ilvl w:val="0"/>
          <w:numId w:val="41"/>
        </w:numPr>
        <w:jc w:val="both"/>
        <w:rPr>
          <w:lang w:val="sr-Latn-RS"/>
        </w:rPr>
      </w:pPr>
      <w:r>
        <w:rPr>
          <w:lang w:val="sr-Latn-RS"/>
        </w:rPr>
        <w:t>HtmlAgilityPack – Parser koji omogućava jednostavno parsiranje HTML DOM-a pomoću XPATH-a</w:t>
      </w:r>
    </w:p>
    <w:p w14:paraId="49A13F0C" w14:textId="16AC5AD0" w:rsidR="00627845" w:rsidRDefault="00627845" w:rsidP="00627845">
      <w:pPr>
        <w:pStyle w:val="ListParagraph"/>
        <w:numPr>
          <w:ilvl w:val="0"/>
          <w:numId w:val="41"/>
        </w:numPr>
        <w:jc w:val="both"/>
        <w:rPr>
          <w:lang w:val="sr-Latn-RS"/>
        </w:rPr>
      </w:pPr>
      <w:r>
        <w:rPr>
          <w:lang w:val="sr-Latn-RS"/>
        </w:rPr>
        <w:t>Newtonsoft.Json – Paket za rad sa JSON objektima</w:t>
      </w:r>
    </w:p>
    <w:p w14:paraId="6D24A8F0" w14:textId="38EC56A5" w:rsidR="00627845" w:rsidRDefault="00627845" w:rsidP="00627845">
      <w:pPr>
        <w:pStyle w:val="ListParagraph"/>
        <w:numPr>
          <w:ilvl w:val="0"/>
          <w:numId w:val="41"/>
        </w:numPr>
        <w:jc w:val="both"/>
        <w:rPr>
          <w:lang w:val="sr-Latn-RS"/>
        </w:rPr>
      </w:pPr>
      <w:r>
        <w:rPr>
          <w:lang w:val="sr-Latn-RS"/>
        </w:rPr>
        <w:t xml:space="preserve">Selenium.WebDriver </w:t>
      </w:r>
      <w:r w:rsidR="002D6047">
        <w:rPr>
          <w:lang w:val="sr-Latn-RS"/>
        </w:rPr>
        <w:t>–</w:t>
      </w:r>
      <w:r>
        <w:rPr>
          <w:lang w:val="sr-Latn-RS"/>
        </w:rPr>
        <w:t xml:space="preserve"> </w:t>
      </w:r>
      <w:r w:rsidR="002D6047">
        <w:rPr>
          <w:lang w:val="sr-Latn-RS"/>
        </w:rPr>
        <w:t>Paket koji je korišćen kako bi se izvršio</w:t>
      </w:r>
      <w:r w:rsidR="000A7557">
        <w:rPr>
          <w:lang w:val="sr-Latn-RS"/>
        </w:rPr>
        <w:t xml:space="preserve"> Javascript kod i pravilno interpretirao</w:t>
      </w:r>
      <w:r w:rsidR="002D6047">
        <w:rPr>
          <w:lang w:val="sr-Latn-RS"/>
        </w:rPr>
        <w:t xml:space="preserve"> dinamički sadržaj dohvaćenih stranica pre nego što se krene s</w:t>
      </w:r>
      <w:r w:rsidR="000A7557">
        <w:rPr>
          <w:lang w:val="sr-Latn-RS"/>
        </w:rPr>
        <w:t>a</w:t>
      </w:r>
      <w:r w:rsidR="002D6047">
        <w:rPr>
          <w:lang w:val="sr-Latn-RS"/>
        </w:rPr>
        <w:t xml:space="preserve"> parsiranjem</w:t>
      </w:r>
    </w:p>
    <w:p w14:paraId="799FC5E1" w14:textId="77777777" w:rsidR="00C42717" w:rsidRDefault="00C42717" w:rsidP="00C42717">
      <w:pPr>
        <w:jc w:val="both"/>
        <w:rPr>
          <w:lang w:val="sr-Latn-RS"/>
        </w:rPr>
      </w:pPr>
    </w:p>
    <w:p w14:paraId="3C33D936" w14:textId="7933E806" w:rsidR="00C42717" w:rsidRDefault="00C42717" w:rsidP="00C42717">
      <w:pPr>
        <w:rPr>
          <w:lang w:val="sr-Latn-RS"/>
        </w:rPr>
      </w:pPr>
      <w:r>
        <w:rPr>
          <w:lang w:val="sr-Latn-RS"/>
        </w:rPr>
        <w:br w:type="page"/>
      </w:r>
    </w:p>
    <w:p w14:paraId="7492BB2D" w14:textId="37E88059" w:rsidR="00C42717" w:rsidRDefault="00C42717" w:rsidP="00C42717">
      <w:pPr>
        <w:jc w:val="both"/>
        <w:rPr>
          <w:lang w:val="sr-Latn-RS"/>
        </w:rPr>
      </w:pPr>
      <w:r>
        <w:rPr>
          <w:lang w:val="sr-Latn-RS"/>
        </w:rPr>
        <w:lastRenderedPageBreak/>
        <w:t>Osim tabele RealEstates, kreirana je i tabela NeighborhoodDistances koja sadrži podatke o tome koliko su beogradska naselja koja se pominju u oglasima daleko od centra grada. Tabela će biti korišćena u četvrtoj i petoj fazi projekta. Za podatke o geografskoj širini i dužini je korišćen Google-ov API, a distanca je izračunata pomoću klase GeoCoordinate iz System.Device.Location namespace-a. Distance su date u kilometrima.</w:t>
      </w:r>
    </w:p>
    <w:p w14:paraId="726700B3" w14:textId="77777777" w:rsidR="00C42717" w:rsidRDefault="00C42717" w:rsidP="00C42717">
      <w:pPr>
        <w:jc w:val="both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1869A157" w14:textId="1D55749A" w:rsidR="00C42717" w:rsidRDefault="00C42717" w:rsidP="00C42717">
      <w:pPr>
        <w:jc w:val="both"/>
        <w:rPr>
          <w:lang w:val="sr-Latn-R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NeighborhoodDistances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1ED8D41A" w14:textId="7F4DA78F" w:rsidR="00C42717" w:rsidRDefault="00C42717" w:rsidP="00C42717">
      <w:pPr>
        <w:jc w:val="both"/>
        <w:rPr>
          <w:lang w:val="sr-Latn-RS"/>
        </w:rPr>
      </w:pPr>
    </w:p>
    <w:p w14:paraId="6122090A" w14:textId="577DDB04" w:rsidR="00C42717" w:rsidRPr="00C42717" w:rsidRDefault="00C42717" w:rsidP="00C42717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124811BB" wp14:editId="5E8FC658">
            <wp:extent cx="612013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7E84" w14:textId="2E32AE4D" w:rsidR="00AC03F6" w:rsidRPr="00C42717" w:rsidRDefault="002D6047" w:rsidP="00C42717">
      <w:pPr>
        <w:rPr>
          <w:lang w:val="sr-Latn-RS"/>
        </w:rPr>
      </w:pPr>
      <w:r>
        <w:rPr>
          <w:lang w:val="sr-Latn-RS"/>
        </w:rPr>
        <w:br w:type="page"/>
      </w:r>
    </w:p>
    <w:p w14:paraId="604586D0" w14:textId="558DA9BF" w:rsidR="005A6024" w:rsidRDefault="00FD7887" w:rsidP="005A6024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Analiza podataka</w:t>
      </w:r>
    </w:p>
    <w:p w14:paraId="6651B2F3" w14:textId="77777777" w:rsidR="009571C1" w:rsidRDefault="009571C1" w:rsidP="009571C1">
      <w:pPr>
        <w:rPr>
          <w:lang w:val="en-US"/>
        </w:rPr>
      </w:pPr>
    </w:p>
    <w:p w14:paraId="2B72104A" w14:textId="0DA6528F" w:rsidR="00070899" w:rsidRDefault="003110F8" w:rsidP="00070899">
      <w:pPr>
        <w:jc w:val="both"/>
        <w:rPr>
          <w:lang w:val="sr-Latn-RS"/>
        </w:rPr>
      </w:pPr>
      <w:r>
        <w:rPr>
          <w:lang w:val="sr-Latn-RS"/>
        </w:rPr>
        <w:t>Podaci su analizirani izvršavanjem upita nad bazom i</w:t>
      </w:r>
      <w:r w:rsidR="001257C4">
        <w:rPr>
          <w:lang w:val="sr-Latn-RS"/>
        </w:rPr>
        <w:t xml:space="preserve"> dati</w:t>
      </w:r>
      <w:r>
        <w:rPr>
          <w:lang w:val="sr-Latn-RS"/>
        </w:rPr>
        <w:t xml:space="preserve"> su</w:t>
      </w:r>
      <w:r w:rsidR="001257C4">
        <w:rPr>
          <w:lang w:val="sr-Latn-RS"/>
        </w:rPr>
        <w:t xml:space="preserve"> odgovori na pitanja koja su postavljena u tekstu zadatka:</w:t>
      </w:r>
    </w:p>
    <w:p w14:paraId="09E46D73" w14:textId="66497B99" w:rsidR="001257C4" w:rsidRPr="002C3132" w:rsidRDefault="001257C4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 w:rsidRPr="001257C4">
        <w:t>Izlistati koliko je nekretnina za prodaju, a koliko za iznajmljivanje</w:t>
      </w:r>
    </w:p>
    <w:p w14:paraId="2C1789AE" w14:textId="77777777" w:rsidR="002C3132" w:rsidRPr="002C3132" w:rsidRDefault="002C3132" w:rsidP="002C3132">
      <w:pPr>
        <w:pStyle w:val="ListParagraph"/>
        <w:jc w:val="both"/>
        <w:rPr>
          <w:lang w:val="sr-Latn-RS"/>
        </w:rPr>
      </w:pPr>
    </w:p>
    <w:p w14:paraId="55DF4DBE" w14:textId="3CF160EE" w:rsidR="002C3132" w:rsidRDefault="002C3132" w:rsidP="002C3132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31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C3132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 w:rsidRPr="002C31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C31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562A5339" w14:textId="77777777" w:rsidR="002C3132" w:rsidRDefault="002C3132" w:rsidP="002C3132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31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5D6AF92" w14:textId="72B64963" w:rsidR="002C3132" w:rsidRPr="002C3132" w:rsidRDefault="002C3132" w:rsidP="002C3132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C31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 w:rsidRPr="002C31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2C31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</w:t>
      </w:r>
      <w:r w:rsidRPr="002C31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7554E818" w14:textId="41B2E744" w:rsidR="002C3132" w:rsidRDefault="002C3132" w:rsidP="002C3132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RentingCount </w:t>
      </w:r>
    </w:p>
    <w:p w14:paraId="4B2A2CF8" w14:textId="77777777" w:rsidR="002C3132" w:rsidRDefault="002C3132" w:rsidP="002C3132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2ED3BB97" w14:textId="5558CFD6" w:rsidR="002C3132" w:rsidRDefault="002C3132" w:rsidP="002C3132">
      <w:pPr>
        <w:pStyle w:val="ListParagrap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71F29192" w14:textId="77777777" w:rsidR="002C3132" w:rsidRDefault="002C3132" w:rsidP="002C3132">
      <w:pPr>
        <w:pStyle w:val="ListParagraph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96C3346" w14:textId="16030402" w:rsidR="002C3132" w:rsidRDefault="002C3132" w:rsidP="002F1358">
      <w:pPr>
        <w:pStyle w:val="ListParagraph"/>
        <w:ind w:left="360"/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0CBD6F09" wp14:editId="7B2F967B">
            <wp:extent cx="6120130" cy="1892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A6C6" w14:textId="77777777" w:rsidR="002C3132" w:rsidRPr="001257C4" w:rsidRDefault="002C3132" w:rsidP="002C3132">
      <w:pPr>
        <w:pStyle w:val="ListParagraph"/>
        <w:rPr>
          <w:lang w:val="sr-Latn-RS"/>
        </w:rPr>
      </w:pPr>
    </w:p>
    <w:p w14:paraId="2556BFCD" w14:textId="6E97FB31" w:rsidR="001257C4" w:rsidRPr="002C3132" w:rsidRDefault="00DF49BC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t>I</w:t>
      </w:r>
      <w:r w:rsidR="001257C4" w:rsidRPr="001257C4">
        <w:t>zlistati koliko nekretnina se prodaje u svakom od gradova (izlistati sve gradove, obuhvatiti i kuće i stanove</w:t>
      </w:r>
    </w:p>
    <w:p w14:paraId="578C770B" w14:textId="42BFBEBB" w:rsidR="002C3132" w:rsidRDefault="002C3132" w:rsidP="002C3132">
      <w:pPr>
        <w:pStyle w:val="ListParagraph"/>
        <w:jc w:val="both"/>
      </w:pPr>
    </w:p>
    <w:p w14:paraId="36DF3B47" w14:textId="77777777" w:rsidR="002C3132" w:rsidRDefault="002C3132" w:rsidP="002C3132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SellingCount </w:t>
      </w:r>
    </w:p>
    <w:p w14:paraId="27E23256" w14:textId="61CDFFE7" w:rsidR="002C3132" w:rsidRDefault="002C3132" w:rsidP="002C3132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2290BBD" w14:textId="77777777" w:rsidR="002C3132" w:rsidRDefault="002C3132" w:rsidP="002C3132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</w:p>
    <w:p w14:paraId="2EBB4836" w14:textId="77777777" w:rsidR="002C3132" w:rsidRDefault="002C3132" w:rsidP="002C3132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</w:p>
    <w:p w14:paraId="5104EEB0" w14:textId="2C0BF2F9" w:rsidR="002C3132" w:rsidRDefault="002C3132" w:rsidP="002C3132">
      <w:pPr>
        <w:pStyle w:val="ListParagraph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6174FBDE" w14:textId="5FEF6371" w:rsidR="002C3132" w:rsidRDefault="002C3132" w:rsidP="002C3132">
      <w:pPr>
        <w:pStyle w:val="ListParagraph"/>
        <w:jc w:val="both"/>
      </w:pPr>
    </w:p>
    <w:p w14:paraId="7DC6C030" w14:textId="26BB4D96" w:rsidR="002C3132" w:rsidRDefault="002C3132" w:rsidP="002F1358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1C9ADDE2" wp14:editId="52767D8C">
            <wp:extent cx="6120130" cy="1864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5C53" w14:textId="704A6663" w:rsidR="002C3132" w:rsidRPr="002C3132" w:rsidRDefault="002C3132" w:rsidP="002C3132">
      <w:r>
        <w:br w:type="page"/>
      </w:r>
    </w:p>
    <w:p w14:paraId="6942B3BD" w14:textId="7146E06B" w:rsidR="001257C4" w:rsidRPr="002C3132" w:rsidRDefault="00DF49BC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lastRenderedPageBreak/>
        <w:t>I</w:t>
      </w:r>
      <w:r w:rsidR="001257C4" w:rsidRPr="001257C4">
        <w:t>zlistati koliko je uknjiženih, a koliko neuknjiženih kuća, a koliko stanova</w:t>
      </w:r>
    </w:p>
    <w:p w14:paraId="471C5DD6" w14:textId="2648A30D" w:rsidR="002C3132" w:rsidRDefault="002C3132" w:rsidP="002C3132">
      <w:pPr>
        <w:pStyle w:val="ListParagraph"/>
        <w:jc w:val="both"/>
      </w:pPr>
    </w:p>
    <w:p w14:paraId="216169E6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SellingNotRegistered </w:t>
      </w:r>
    </w:p>
    <w:p w14:paraId="724857F0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0EEF1681" w14:textId="31284E15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Registered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4B54E68F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SellingRegistered </w:t>
      </w:r>
    </w:p>
    <w:p w14:paraId="7BC78ABB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053F0FA2" w14:textId="131DDD82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Registered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05FA7D6F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RentingNotRegistered </w:t>
      </w:r>
    </w:p>
    <w:p w14:paraId="336C2460" w14:textId="77777777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F47793D" w14:textId="75AAC59E" w:rsidR="00AD3BF1" w:rsidRDefault="00AD3BF1" w:rsidP="00AD3BF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Registered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12AD7FEE" w14:textId="77777777" w:rsidR="00AD3BF1" w:rsidRDefault="00AD3BF1" w:rsidP="00AD3BF1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RentingRegistered </w:t>
      </w:r>
    </w:p>
    <w:p w14:paraId="2C893D7B" w14:textId="77777777" w:rsidR="00AD3BF1" w:rsidRDefault="00AD3BF1" w:rsidP="00AD3BF1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4BA3E810" w14:textId="28085FB1" w:rsidR="002C3132" w:rsidRDefault="00AD3BF1" w:rsidP="00AD3BF1">
      <w:pPr>
        <w:pStyle w:val="ListParagraph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Registered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644BD221" w14:textId="4BC92B1B" w:rsidR="00AD3BF1" w:rsidRDefault="00AD3BF1" w:rsidP="00AD3BF1">
      <w:pPr>
        <w:pStyle w:val="ListParagraph"/>
        <w:jc w:val="both"/>
      </w:pPr>
    </w:p>
    <w:p w14:paraId="7F8792F5" w14:textId="52E76363" w:rsidR="00AD3BF1" w:rsidRDefault="00AD3BF1" w:rsidP="002F1358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11DC9CEB" wp14:editId="0C39B4FB">
            <wp:extent cx="6120130" cy="1868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DB10" w14:textId="77777777" w:rsidR="002C3132" w:rsidRPr="001257C4" w:rsidRDefault="002C3132" w:rsidP="002C3132">
      <w:pPr>
        <w:pStyle w:val="ListParagraph"/>
        <w:jc w:val="both"/>
        <w:rPr>
          <w:lang w:val="sr-Latn-RS"/>
        </w:rPr>
      </w:pPr>
    </w:p>
    <w:p w14:paraId="3EF6501F" w14:textId="1CE0BCC1" w:rsidR="001257C4" w:rsidRPr="00AD3BF1" w:rsidRDefault="00DF49BC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t>P</w:t>
      </w:r>
      <w:r w:rsidR="001257C4" w:rsidRPr="001257C4">
        <w:t>rikazati rang listu prvih 20 najskupljih kuća koje se prodaju, i 20 najskupljih stanova koji se prodaju u Srbiji</w:t>
      </w:r>
    </w:p>
    <w:p w14:paraId="74B5FB19" w14:textId="31ECE6B2" w:rsidR="00AD3BF1" w:rsidRDefault="00AD3BF1" w:rsidP="00AD3BF1">
      <w:pPr>
        <w:ind w:left="720"/>
        <w:jc w:val="both"/>
        <w:rPr>
          <w:lang w:val="sr-Latn-RS"/>
        </w:rPr>
      </w:pPr>
    </w:p>
    <w:p w14:paraId="14103D6E" w14:textId="77777777" w:rsidR="002F1358" w:rsidRDefault="00AD3BF1" w:rsidP="00AD3BF1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09B15B6A" w14:textId="77777777" w:rsidR="002F1358" w:rsidRDefault="00AD3BF1" w:rsidP="00AD3BF1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270D8799" w14:textId="77777777" w:rsidR="002F1358" w:rsidRDefault="00AD3BF1" w:rsidP="00AD3BF1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</w:p>
    <w:p w14:paraId="747F3A48" w14:textId="29ABE00B" w:rsidR="00AD3BF1" w:rsidRDefault="00AD3BF1" w:rsidP="00AD3BF1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</w:t>
      </w:r>
      <w:r w:rsidR="002F135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stanovi</w:t>
      </w:r>
    </w:p>
    <w:p w14:paraId="208C88FC" w14:textId="77777777" w:rsidR="002F1358" w:rsidRDefault="00AD3BF1" w:rsidP="00AD3BF1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43F65662" w14:textId="77777777" w:rsidR="002F1358" w:rsidRDefault="00AD3BF1" w:rsidP="00AD3BF1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C9B9FE5" w14:textId="77777777" w:rsidR="002F1358" w:rsidRDefault="00AD3BF1" w:rsidP="00AD3BF1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</w:p>
    <w:p w14:paraId="685B08BD" w14:textId="65694CB1" w:rsidR="00AD3BF1" w:rsidRDefault="00AD3BF1" w:rsidP="00AD3BF1">
      <w:pPr>
        <w:ind w:left="720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</w:t>
      </w:r>
      <w:r w:rsidR="002F1358">
        <w:rPr>
          <w:rFonts w:ascii="Consolas" w:hAnsi="Consolas" w:cs="Consolas"/>
          <w:color w:val="008000"/>
          <w:sz w:val="19"/>
          <w:szCs w:val="19"/>
          <w:lang w:val="en-US"/>
        </w:rPr>
        <w:t>kuce</w:t>
      </w:r>
    </w:p>
    <w:p w14:paraId="13B01492" w14:textId="6511D896" w:rsidR="002F1358" w:rsidRDefault="002F1358" w:rsidP="00AD3BF1">
      <w:pPr>
        <w:ind w:left="720"/>
        <w:jc w:val="both"/>
        <w:rPr>
          <w:lang w:val="sr-Latn-RS"/>
        </w:rPr>
      </w:pPr>
    </w:p>
    <w:p w14:paraId="78AEF17E" w14:textId="74FE559B" w:rsidR="002F1358" w:rsidRDefault="002F1358" w:rsidP="002F1358">
      <w:pPr>
        <w:ind w:left="360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692D17E7" wp14:editId="5AB1E07F">
            <wp:extent cx="6120130" cy="1877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FC9" w14:textId="2E9A61AF" w:rsidR="00AD3BF1" w:rsidRPr="00AD3BF1" w:rsidRDefault="002F1358" w:rsidP="002F1358">
      <w:pPr>
        <w:rPr>
          <w:lang w:val="sr-Latn-RS"/>
        </w:rPr>
      </w:pPr>
      <w:r>
        <w:rPr>
          <w:lang w:val="sr-Latn-RS"/>
        </w:rPr>
        <w:br w:type="page"/>
      </w:r>
    </w:p>
    <w:p w14:paraId="6A65C64C" w14:textId="73A2404D" w:rsidR="001257C4" w:rsidRPr="002F1358" w:rsidRDefault="00DF49BC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lastRenderedPageBreak/>
        <w:t>P</w:t>
      </w:r>
      <w:r w:rsidR="001257C4" w:rsidRPr="001257C4">
        <w:t>rikazati rang listu prvih 100 najskupljih kuća i 100 najskupljih stanova za iznajmljivanje (rentiranje)</w:t>
      </w:r>
    </w:p>
    <w:p w14:paraId="3289BFFC" w14:textId="0FA37B26" w:rsidR="002F1358" w:rsidRDefault="002F1358" w:rsidP="002F1358">
      <w:pPr>
        <w:ind w:left="360"/>
        <w:jc w:val="both"/>
        <w:rPr>
          <w:lang w:val="sr-Latn-RS"/>
        </w:rPr>
      </w:pPr>
    </w:p>
    <w:p w14:paraId="24372157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0C254F5E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2906097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</w:p>
    <w:p w14:paraId="343A049F" w14:textId="0E627788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--stanovi</w:t>
      </w:r>
    </w:p>
    <w:p w14:paraId="67115D03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09EB7963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2F0AF20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</w:p>
    <w:p w14:paraId="0DB809CB" w14:textId="299C7992" w:rsidR="002F1358" w:rsidRDefault="002F1358" w:rsidP="002F1358">
      <w:pPr>
        <w:ind w:left="720"/>
        <w:jc w:val="both"/>
        <w:rPr>
          <w:lang w:val="sr-Latn-R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--kuce</w:t>
      </w:r>
    </w:p>
    <w:p w14:paraId="6AE288B5" w14:textId="4C84E494" w:rsidR="002F1358" w:rsidRDefault="002F1358" w:rsidP="002F1358">
      <w:pPr>
        <w:ind w:left="360"/>
        <w:jc w:val="both"/>
        <w:rPr>
          <w:lang w:val="sr-Latn-RS"/>
        </w:rPr>
      </w:pPr>
      <w:r>
        <w:rPr>
          <w:lang w:val="sr-Latn-RS"/>
        </w:rPr>
        <w:tab/>
      </w:r>
      <w:r>
        <w:rPr>
          <w:noProof/>
        </w:rPr>
        <w:drawing>
          <wp:inline distT="0" distB="0" distL="0" distR="0" wp14:anchorId="2141D28A" wp14:editId="5C6797C4">
            <wp:extent cx="6120130" cy="187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6750" w14:textId="5153638B" w:rsidR="002F1358" w:rsidRDefault="002F1358" w:rsidP="002F1358">
      <w:pPr>
        <w:jc w:val="both"/>
        <w:rPr>
          <w:lang w:val="sr-Latn-RS"/>
        </w:rPr>
      </w:pPr>
      <w:r>
        <w:rPr>
          <w:lang w:val="sr-Latn-RS"/>
        </w:rPr>
        <w:tab/>
      </w:r>
    </w:p>
    <w:p w14:paraId="15C69EA1" w14:textId="77777777" w:rsidR="002F1358" w:rsidRPr="002F1358" w:rsidRDefault="002F1358" w:rsidP="002F1358">
      <w:pPr>
        <w:jc w:val="both"/>
        <w:rPr>
          <w:lang w:val="sr-Latn-RS"/>
        </w:rPr>
      </w:pPr>
    </w:p>
    <w:p w14:paraId="02BA7E9C" w14:textId="0D362A4D" w:rsidR="001257C4" w:rsidRPr="002F1358" w:rsidRDefault="001257C4" w:rsidP="001257C4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>
        <w:t>P</w:t>
      </w:r>
      <w:r w:rsidRPr="001257C4">
        <w:t>rikazati rang listu svih nekretnina izgrađenih u 2019. godini, i izlistati ih opadajuće prema ceni prodaje, odnosno ceni iznajmljivanja</w:t>
      </w:r>
    </w:p>
    <w:p w14:paraId="72017541" w14:textId="289BAFC2" w:rsidR="002F1358" w:rsidRDefault="002F1358" w:rsidP="002F1358">
      <w:pPr>
        <w:ind w:left="360"/>
        <w:jc w:val="both"/>
        <w:rPr>
          <w:lang w:val="sr-Latn-RS"/>
        </w:rPr>
      </w:pPr>
    </w:p>
    <w:p w14:paraId="6E071C69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3D382CBC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DFAE44E" w14:textId="77777777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2019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</w:p>
    <w:p w14:paraId="714A8248" w14:textId="2F1905A9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--stanovi</w:t>
      </w:r>
    </w:p>
    <w:p w14:paraId="4D3157D0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76A4EC02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309C69B" w14:textId="77777777" w:rsidR="002F1358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2019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</w:p>
    <w:p w14:paraId="77B26889" w14:textId="10A21932" w:rsidR="002F1358" w:rsidRDefault="002F1358" w:rsidP="002F1358">
      <w:pPr>
        <w:ind w:left="720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--kuce</w:t>
      </w:r>
    </w:p>
    <w:p w14:paraId="5DF28E4D" w14:textId="3D49F58B" w:rsidR="002F1358" w:rsidRDefault="002F1358" w:rsidP="002F1358">
      <w:pPr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595D999B" w14:textId="13AA84C1" w:rsidR="002F1358" w:rsidRPr="002F1358" w:rsidRDefault="002F1358" w:rsidP="002F1358">
      <w:pPr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--Ne postoji podatak o godini izgradnje </w:t>
      </w:r>
      <w:r w:rsidR="006675AC">
        <w:rPr>
          <w:rFonts w:ascii="Consolas" w:hAnsi="Consolas" w:cs="Consolas"/>
          <w:color w:val="008000"/>
          <w:sz w:val="19"/>
          <w:szCs w:val="19"/>
          <w:lang w:val="en-US"/>
        </w:rPr>
        <w:t>na website-u</w:t>
      </w:r>
    </w:p>
    <w:p w14:paraId="63295398" w14:textId="4378E162" w:rsidR="002F1358" w:rsidRDefault="002F1358" w:rsidP="002F1358">
      <w:pPr>
        <w:ind w:left="720"/>
        <w:jc w:val="both"/>
        <w:rPr>
          <w:lang w:val="sr-Latn-RS"/>
        </w:rPr>
      </w:pPr>
    </w:p>
    <w:p w14:paraId="0F6B4D6A" w14:textId="433F12CB" w:rsidR="002F1358" w:rsidRDefault="002F1358" w:rsidP="002F1358">
      <w:pPr>
        <w:ind w:left="360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346983E7" wp14:editId="73DA169A">
            <wp:extent cx="6120130" cy="1887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3100" w14:textId="5A6907CB" w:rsidR="002F1358" w:rsidRPr="002F1358" w:rsidRDefault="002F1358" w:rsidP="002F1358">
      <w:pPr>
        <w:rPr>
          <w:lang w:val="sr-Latn-RS"/>
        </w:rPr>
      </w:pPr>
      <w:r>
        <w:rPr>
          <w:lang w:val="sr-Latn-RS"/>
        </w:rPr>
        <w:br w:type="page"/>
      </w:r>
    </w:p>
    <w:p w14:paraId="760F668D" w14:textId="77777777" w:rsidR="001257C4" w:rsidRPr="001257C4" w:rsidRDefault="001257C4" w:rsidP="00F427CB">
      <w:pPr>
        <w:pStyle w:val="ListParagraph"/>
        <w:numPr>
          <w:ilvl w:val="0"/>
          <w:numId w:val="43"/>
        </w:numPr>
        <w:jc w:val="both"/>
        <w:rPr>
          <w:lang w:val="sr-Latn-RS"/>
        </w:rPr>
      </w:pPr>
      <w:r w:rsidRPr="001257C4">
        <w:lastRenderedPageBreak/>
        <w:t>Prikazati nekretnine koje imaju</w:t>
      </w:r>
    </w:p>
    <w:p w14:paraId="43AC8118" w14:textId="7439B813" w:rsidR="001257C4" w:rsidRPr="001257C4" w:rsidRDefault="001257C4" w:rsidP="001257C4">
      <w:pPr>
        <w:pStyle w:val="ListParagraph"/>
        <w:numPr>
          <w:ilvl w:val="1"/>
          <w:numId w:val="43"/>
        </w:numPr>
        <w:jc w:val="both"/>
        <w:rPr>
          <w:lang w:val="sr-Latn-RS"/>
        </w:rPr>
      </w:pPr>
      <w:r w:rsidRPr="001257C4">
        <w:t>najveći broj soba unutar nekretnine</w:t>
      </w:r>
    </w:p>
    <w:p w14:paraId="1F0EE31B" w14:textId="6557B526" w:rsidR="001257C4" w:rsidRPr="001257C4" w:rsidRDefault="001257C4" w:rsidP="001257C4">
      <w:pPr>
        <w:pStyle w:val="ListParagraph"/>
        <w:numPr>
          <w:ilvl w:val="1"/>
          <w:numId w:val="43"/>
        </w:numPr>
        <w:jc w:val="both"/>
        <w:rPr>
          <w:lang w:val="sr-Latn-RS"/>
        </w:rPr>
      </w:pPr>
      <w:r w:rsidRPr="001257C4">
        <w:t>najveći broj kupatila unutar nekretnine</w:t>
      </w:r>
    </w:p>
    <w:p w14:paraId="264A95B3" w14:textId="51FB59DD" w:rsidR="002F1358" w:rsidRPr="002F1358" w:rsidRDefault="001257C4" w:rsidP="001257C4">
      <w:pPr>
        <w:pStyle w:val="ListParagraph"/>
        <w:numPr>
          <w:ilvl w:val="1"/>
          <w:numId w:val="43"/>
        </w:numPr>
        <w:jc w:val="both"/>
        <w:rPr>
          <w:lang w:val="sr-Latn-RS"/>
        </w:rPr>
      </w:pPr>
      <w:r w:rsidRPr="001257C4">
        <w:t>najveću površinu zemljišta (samo za kuće)</w:t>
      </w:r>
    </w:p>
    <w:p w14:paraId="32B364A7" w14:textId="33A014CD" w:rsidR="002F1358" w:rsidRDefault="002F1358" w:rsidP="002F1358">
      <w:pPr>
        <w:ind w:left="360"/>
        <w:jc w:val="both"/>
        <w:rPr>
          <w:lang w:val="sr-Latn-RS"/>
        </w:rPr>
      </w:pPr>
    </w:p>
    <w:p w14:paraId="44023130" w14:textId="77777777" w:rsidR="006675AC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7B492B98" w14:textId="77777777" w:rsidR="006675AC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C3C7641" w14:textId="2325C6D2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RoomCount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RoomCount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14:paraId="2CF1EDBE" w14:textId="77777777" w:rsidR="006675AC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54686D89" w14:textId="77777777" w:rsidR="006675AC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1691942D" w14:textId="682D9D63" w:rsidR="002F1358" w:rsidRDefault="002F1358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BathroomCount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BathroomCount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14:paraId="38FBCFE2" w14:textId="0F8536E8" w:rsidR="006675AC" w:rsidRDefault="006675AC" w:rsidP="002F135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--Ne postoji podatak o broju kupatila na website-u</w:t>
      </w:r>
    </w:p>
    <w:p w14:paraId="1B047126" w14:textId="77777777" w:rsidR="006675AC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7C42FC92" w14:textId="77777777" w:rsidR="006675AC" w:rsidRDefault="002F1358" w:rsidP="002F1358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1F4ADB09" w14:textId="3669228D" w:rsidR="002F1358" w:rsidRDefault="002F1358" w:rsidP="002F1358">
      <w:pPr>
        <w:ind w:left="720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LandSize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LandSize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14:paraId="7A5F3FC7" w14:textId="331EBD37" w:rsidR="006675AC" w:rsidRDefault="006675AC" w:rsidP="002F1358">
      <w:pPr>
        <w:ind w:left="720"/>
        <w:jc w:val="both"/>
        <w:rPr>
          <w:lang w:val="sr-Latn-RS"/>
        </w:rPr>
      </w:pPr>
    </w:p>
    <w:p w14:paraId="68D91291" w14:textId="20CDE12A" w:rsidR="003110F8" w:rsidRDefault="006675AC" w:rsidP="003110F8">
      <w:pPr>
        <w:ind w:left="360"/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144BB183" wp14:editId="4294E89B">
            <wp:extent cx="6120130" cy="1874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BFB5" w14:textId="77777777" w:rsidR="003110F8" w:rsidRPr="002F1358" w:rsidRDefault="003110F8" w:rsidP="003110F8">
      <w:pPr>
        <w:jc w:val="both"/>
        <w:rPr>
          <w:lang w:val="sr-Latn-RS"/>
        </w:rPr>
      </w:pPr>
    </w:p>
    <w:p w14:paraId="51E7B99A" w14:textId="0A5CD456" w:rsidR="00070899" w:rsidRPr="002F1358" w:rsidRDefault="00070899" w:rsidP="002F1358">
      <w:pPr>
        <w:jc w:val="both"/>
        <w:rPr>
          <w:lang w:val="sr-Latn-RS"/>
        </w:rPr>
      </w:pPr>
      <w:r w:rsidRPr="002F1358">
        <w:rPr>
          <w:lang w:val="sr-Latn-RS"/>
        </w:rPr>
        <w:br w:type="page"/>
      </w:r>
    </w:p>
    <w:p w14:paraId="41C8372A" w14:textId="5C0B524A" w:rsidR="007112D2" w:rsidRDefault="00FD7887" w:rsidP="007112D2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Vizuelizacija podataka</w:t>
      </w:r>
    </w:p>
    <w:p w14:paraId="3960CE34" w14:textId="77777777" w:rsidR="005F3716" w:rsidRPr="005F3716" w:rsidRDefault="005F3716" w:rsidP="005F3716">
      <w:pPr>
        <w:rPr>
          <w:lang w:val="en-US"/>
        </w:rPr>
      </w:pPr>
    </w:p>
    <w:p w14:paraId="5BB9F5D2" w14:textId="3B8E9544" w:rsidR="005F3716" w:rsidRDefault="005F3716" w:rsidP="005F3716">
      <w:pPr>
        <w:rPr>
          <w:lang w:val="en-US"/>
        </w:rPr>
      </w:pPr>
      <w:r>
        <w:rPr>
          <w:lang w:val="en-US"/>
        </w:rPr>
        <w:t>Pri vizuelizaciji podataka su korišćeni upiti napisani u jeziku LINQ, ali je zbog jednostavnosti prikazan odgovarajući SQL upit koji bi dao isti rezultat.</w:t>
      </w:r>
    </w:p>
    <w:p w14:paraId="70B7F3A7" w14:textId="77777777" w:rsidR="005F3716" w:rsidRPr="005F3716" w:rsidRDefault="005F3716" w:rsidP="005F3716">
      <w:pPr>
        <w:rPr>
          <w:lang w:val="en-US"/>
        </w:rPr>
      </w:pPr>
    </w:p>
    <w:p w14:paraId="38F92784" w14:textId="10406311" w:rsidR="00070899" w:rsidRDefault="005F3716" w:rsidP="00070899">
      <w:pPr>
        <w:jc w:val="both"/>
        <w:rPr>
          <w:lang w:val="sr-Latn-RS"/>
        </w:rPr>
      </w:pPr>
      <w:r>
        <w:rPr>
          <w:lang w:val="sr-Latn-RS"/>
        </w:rPr>
        <w:t>D</w:t>
      </w:r>
      <w:r w:rsidR="003110F8">
        <w:rPr>
          <w:lang w:val="sr-Latn-RS"/>
        </w:rPr>
        <w:t>ati su odgovori na pitanja koja su postavljena u tekstu zadatka:</w:t>
      </w:r>
    </w:p>
    <w:p w14:paraId="39F546B1" w14:textId="103A691D" w:rsidR="003110F8" w:rsidRPr="005F3716" w:rsidRDefault="003110F8" w:rsidP="003110F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3110F8">
        <w:t>8 najzastupljenijih delova Beograda koji imaju najveći broj nekretnina u ponudi (i u sekciji za prodaju, i u sekciji za iznajmljivanje, zbirno)</w:t>
      </w:r>
    </w:p>
    <w:p w14:paraId="2BDF362F" w14:textId="68011B21" w:rsidR="005F3716" w:rsidRDefault="005F3716" w:rsidP="005F3716">
      <w:pPr>
        <w:ind w:left="360"/>
        <w:jc w:val="both"/>
        <w:rPr>
          <w:lang w:val="en-US"/>
        </w:rPr>
      </w:pPr>
    </w:p>
    <w:p w14:paraId="108FB6CD" w14:textId="77777777" w:rsidR="005F3716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Neighborhood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</w:p>
    <w:p w14:paraId="52490736" w14:textId="77777777" w:rsidR="005F3716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4F87FD91" w14:textId="77777777" w:rsidR="005F3716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'Beograd'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34B2718E" w14:textId="77777777" w:rsidR="005F3716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Neighborhood </w:t>
      </w:r>
    </w:p>
    <w:p w14:paraId="0D7AC17E" w14:textId="3CBB2715" w:rsidR="005F3716" w:rsidRDefault="005F3716" w:rsidP="005F3716">
      <w:pPr>
        <w:ind w:left="720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5EBA97EE" w14:textId="37637E65" w:rsidR="005F3716" w:rsidRDefault="005F3716" w:rsidP="005F3716">
      <w:pPr>
        <w:ind w:left="720"/>
        <w:jc w:val="both"/>
        <w:rPr>
          <w:lang w:val="en-US"/>
        </w:rPr>
      </w:pPr>
    </w:p>
    <w:p w14:paraId="7EF4C8F9" w14:textId="19AD92E1" w:rsidR="005F3716" w:rsidRDefault="005F3716" w:rsidP="005F3716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D0C1F8" wp14:editId="687A3BF4">
            <wp:extent cx="4324315" cy="34099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7733" cy="34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9B4C" w14:textId="1C4D1FE8" w:rsidR="005F3716" w:rsidRPr="005F3716" w:rsidRDefault="005F3716" w:rsidP="005F3716">
      <w:pPr>
        <w:rPr>
          <w:lang w:val="en-US"/>
        </w:rPr>
      </w:pPr>
      <w:r>
        <w:rPr>
          <w:lang w:val="en-US"/>
        </w:rPr>
        <w:br w:type="page"/>
      </w:r>
    </w:p>
    <w:p w14:paraId="69E9CAC5" w14:textId="55CDCE63" w:rsidR="003110F8" w:rsidRPr="005F3716" w:rsidRDefault="003110F8" w:rsidP="003110F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3110F8">
        <w:lastRenderedPageBreak/>
        <w:t>Broj stanova za prodaju prema kvadraturi, u celoj Srbiji (do 35 kvadrata, 36-50, 51-65, 66-80, 81-95, 96-110, 111 kvadrata i više)</w:t>
      </w:r>
    </w:p>
    <w:p w14:paraId="53739444" w14:textId="257D572D" w:rsidR="005F3716" w:rsidRDefault="005F3716" w:rsidP="005F3716">
      <w:pPr>
        <w:jc w:val="both"/>
        <w:rPr>
          <w:lang w:val="en-US"/>
        </w:rPr>
      </w:pPr>
    </w:p>
    <w:p w14:paraId="70C5A709" w14:textId="69A60345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'-35'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37F74EF0" w14:textId="3C10EFA0" w:rsidR="005F3716" w:rsidRP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36</w:t>
      </w:r>
    </w:p>
    <w:p w14:paraId="259C2BAD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0C65E50E" w14:textId="5042F9B4" w:rsidR="005F3716" w:rsidRDefault="005F3716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'36-50'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3444132" w14:textId="7E93EFDD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36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</w:t>
      </w:r>
    </w:p>
    <w:p w14:paraId="1C860198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2077A387" w14:textId="77777777" w:rsidR="0027339A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'51-65'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BF7E362" w14:textId="34725019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65</w:t>
      </w:r>
    </w:p>
    <w:p w14:paraId="4FDB0529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4BC4A20B" w14:textId="77777777" w:rsidR="0027339A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'66-80'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2061D894" w14:textId="28C940B8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66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80</w:t>
      </w:r>
    </w:p>
    <w:p w14:paraId="64BE61B5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1D3F98CE" w14:textId="77777777" w:rsidR="0027339A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'81-95'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6B74294" w14:textId="5189599C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81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95</w:t>
      </w:r>
    </w:p>
    <w:p w14:paraId="6F822232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45883C2C" w14:textId="77777777" w:rsidR="0027339A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'96-110'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6E66D0DF" w14:textId="2BD5D63A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96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110</w:t>
      </w:r>
    </w:p>
    <w:p w14:paraId="7967ECD3" w14:textId="77777777" w:rsidR="005F3716" w:rsidRDefault="005F3716" w:rsidP="005F371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43BE7F67" w14:textId="77777777" w:rsidR="0027339A" w:rsidRDefault="005F3716" w:rsidP="005F3716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'111+'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4861776" w14:textId="7E2A6DAD" w:rsidR="005F3716" w:rsidRDefault="005F3716" w:rsidP="005F3716">
      <w:pPr>
        <w:ind w:left="720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HousingType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Quadrature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110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3CBE8F31" w14:textId="758822B0" w:rsidR="0027339A" w:rsidRDefault="0027339A" w:rsidP="005F3716">
      <w:pPr>
        <w:ind w:left="720"/>
        <w:jc w:val="both"/>
        <w:rPr>
          <w:lang w:val="en-US"/>
        </w:rPr>
      </w:pPr>
    </w:p>
    <w:p w14:paraId="02A7BC9E" w14:textId="345AE6AB" w:rsidR="0027339A" w:rsidRDefault="0027339A" w:rsidP="0027339A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8FABF5" wp14:editId="42C4B495">
            <wp:extent cx="4260850" cy="330419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9792" cy="331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ED8A" w14:textId="39CD9BB4" w:rsidR="0027339A" w:rsidRPr="005F3716" w:rsidRDefault="0027339A" w:rsidP="0027339A">
      <w:pPr>
        <w:rPr>
          <w:lang w:val="en-US"/>
        </w:rPr>
      </w:pPr>
      <w:r>
        <w:rPr>
          <w:lang w:val="en-US"/>
        </w:rPr>
        <w:br w:type="page"/>
      </w:r>
    </w:p>
    <w:p w14:paraId="778826FB" w14:textId="1FDB22FB" w:rsidR="003110F8" w:rsidRPr="0027339A" w:rsidRDefault="003110F8" w:rsidP="003110F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3110F8">
        <w:lastRenderedPageBreak/>
        <w:t>Broj izgrađenih nekretnina po dekadama (1950-1959, 1960-1969, 1970-1979, 1980-1989, 1990-1999, 2000-2009, 2010-2019), a obuhvatiti i sekcije za prodaju i za iznajmljivanje</w:t>
      </w:r>
    </w:p>
    <w:p w14:paraId="34D9C1D0" w14:textId="20ED1F1B" w:rsidR="0027339A" w:rsidRDefault="0027339A" w:rsidP="0027339A">
      <w:pPr>
        <w:pStyle w:val="ListParagraph"/>
        <w:jc w:val="both"/>
      </w:pPr>
    </w:p>
    <w:p w14:paraId="5ABED065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'1950-1959'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Decade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19B285E8" w14:textId="17380259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1950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1959</w:t>
      </w:r>
    </w:p>
    <w:p w14:paraId="70C7D5A4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6CD29B08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'1960-1969'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3D5BF5E8" w14:textId="654D9824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1960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1969</w:t>
      </w:r>
    </w:p>
    <w:p w14:paraId="0BF58C8B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19C7C9B0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'1970-1979'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</w:t>
      </w:r>
    </w:p>
    <w:p w14:paraId="661D5A01" w14:textId="627D369B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1970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1979</w:t>
      </w:r>
    </w:p>
    <w:p w14:paraId="0F12CA55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7BB57168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'1980-1989'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EE8DCEB" w14:textId="209127ED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1980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1989</w:t>
      </w:r>
    </w:p>
    <w:p w14:paraId="26700C7F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16285FA5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'1990-1999'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339C37E8" w14:textId="7ACC99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1990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1999</w:t>
      </w:r>
    </w:p>
    <w:p w14:paraId="0B199BF9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1E5C60A5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'2000-2009'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70814704" w14:textId="25EA08B2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2000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2009</w:t>
      </w:r>
    </w:p>
    <w:p w14:paraId="2A8E610F" w14:textId="77777777" w:rsidR="0027339A" w:rsidRDefault="0027339A" w:rsidP="0027339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30590763" w14:textId="77777777" w:rsidR="0027339A" w:rsidRDefault="0027339A" w:rsidP="0027339A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'2010-2019'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43CF20C8" w14:textId="08E1D0B1" w:rsidR="0027339A" w:rsidRDefault="0027339A" w:rsidP="0027339A">
      <w:pPr>
        <w:pStyle w:val="ListParagraph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YearBuilt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2010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2019</w:t>
      </w:r>
    </w:p>
    <w:p w14:paraId="5A0FD2C4" w14:textId="2C159972" w:rsidR="0027339A" w:rsidRDefault="0027339A" w:rsidP="0027339A">
      <w:pPr>
        <w:pStyle w:val="ListParagraph"/>
        <w:jc w:val="both"/>
      </w:pPr>
    </w:p>
    <w:p w14:paraId="53AC8800" w14:textId="64AEF99B" w:rsidR="0027339A" w:rsidRDefault="0027339A" w:rsidP="0027339A">
      <w:pPr>
        <w:pStyle w:val="ListParagraph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--Ne postoji podatak o godini izgradnje na website-u</w:t>
      </w:r>
    </w:p>
    <w:p w14:paraId="362F9FCE" w14:textId="5C12844A" w:rsidR="0027339A" w:rsidRDefault="0027339A" w:rsidP="0027339A">
      <w:pPr>
        <w:pStyle w:val="ListParagraph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5B7696B0" w14:textId="17E58DBB" w:rsidR="0027339A" w:rsidRPr="0027339A" w:rsidRDefault="0027339A" w:rsidP="0027339A">
      <w:pPr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br w:type="page"/>
      </w:r>
    </w:p>
    <w:p w14:paraId="6228CC8C" w14:textId="4AA78242" w:rsidR="003110F8" w:rsidRPr="0027339A" w:rsidRDefault="003110F8" w:rsidP="003110F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3110F8">
        <w:lastRenderedPageBreak/>
        <w:t>Broj (i procentualni odnos)</w:t>
      </w:r>
      <w:r w:rsidR="0027339A">
        <w:t xml:space="preserve"> </w:t>
      </w:r>
      <w:r w:rsidRPr="003110F8">
        <w:t>nekretnina koje se prodaju i nekretnina koje se iznajmljuju, za prvih 5 gradova sa najvećim brojem nekretnina (za svaki grad posebno prikazati grafikon BROJ_ZA_PRODAJU : BROJ_ZA_IZNAJMLJIVANJE</w:t>
      </w:r>
      <w:r w:rsidR="0027339A">
        <w:t>)</w:t>
      </w:r>
    </w:p>
    <w:p w14:paraId="747BAEC3" w14:textId="173CFCEA" w:rsidR="0027339A" w:rsidRDefault="0027339A" w:rsidP="0027339A">
      <w:pPr>
        <w:ind w:left="720"/>
        <w:jc w:val="both"/>
        <w:rPr>
          <w:lang w:val="en-US"/>
        </w:rPr>
      </w:pPr>
    </w:p>
    <w:p w14:paraId="029485B2" w14:textId="77777777" w:rsidR="0027339A" w:rsidRDefault="0027339A" w:rsidP="0027339A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53676D49" w14:textId="77777777" w:rsidR="0027339A" w:rsidRDefault="0027339A" w:rsidP="0027339A">
      <w:pPr>
        <w:ind w:left="720"/>
        <w:jc w:val="both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14:paraId="2ADEF01B" w14:textId="77777777" w:rsidR="0027339A" w:rsidRDefault="0027339A" w:rsidP="0027339A">
      <w:pPr>
        <w:ind w:left="720" w:firstLine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</w:p>
    <w:p w14:paraId="3E0C2652" w14:textId="77777777" w:rsidR="0027339A" w:rsidRDefault="0027339A" w:rsidP="0027339A">
      <w:pPr>
        <w:ind w:left="720" w:firstLine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 </w:t>
      </w:r>
    </w:p>
    <w:p w14:paraId="2845911E" w14:textId="45ADF7E7" w:rsidR="0027339A" w:rsidRDefault="0027339A" w:rsidP="0027339A">
      <w:pPr>
        <w:ind w:left="720" w:firstLine="720"/>
        <w:jc w:val="both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DESC</w:t>
      </w:r>
    </w:p>
    <w:p w14:paraId="3A676CFE" w14:textId="41D87677" w:rsidR="0027339A" w:rsidRDefault="0027339A" w:rsidP="0027339A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5116CC1B" w14:textId="26D462F3" w:rsidR="0027339A" w:rsidRDefault="0027339A" w:rsidP="0027339A">
      <w:pPr>
        <w:ind w:left="720"/>
        <w:jc w:val="both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6BE5186D" w14:textId="4EE7022F" w:rsidR="0027339A" w:rsidRDefault="0027339A" w:rsidP="0027339A">
      <w:pPr>
        <w:ind w:left="720"/>
        <w:jc w:val="both"/>
        <w:rPr>
          <w:lang w:val="en-US"/>
        </w:rPr>
      </w:pPr>
    </w:p>
    <w:p w14:paraId="0F4BB731" w14:textId="459BFC16" w:rsidR="0027339A" w:rsidRDefault="0027339A" w:rsidP="0027339A">
      <w:pPr>
        <w:ind w:left="36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C22A6F8" wp14:editId="749B9FA6">
            <wp:extent cx="6120130" cy="266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8E23" w14:textId="73B668AF" w:rsidR="00747C47" w:rsidRDefault="00747C47" w:rsidP="009C3304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5F9933" wp14:editId="1E1C41F4">
            <wp:extent cx="4095750" cy="265896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8430" cy="26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E41B" w14:textId="26171615" w:rsidR="009C3304" w:rsidRDefault="009C3304">
      <w:pPr>
        <w:rPr>
          <w:lang w:val="en-US"/>
        </w:rPr>
      </w:pPr>
      <w:r>
        <w:rPr>
          <w:lang w:val="en-US"/>
        </w:rPr>
        <w:br w:type="page"/>
      </w:r>
    </w:p>
    <w:p w14:paraId="52742991" w14:textId="77777777" w:rsidR="009C3304" w:rsidRPr="009C3304" w:rsidRDefault="009C3304" w:rsidP="009C3304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9C3304">
        <w:lastRenderedPageBreak/>
        <w:t>Broj (i procentualni odnos) svih nekretnina za prodaju, koje po ceni</w:t>
      </w:r>
      <w:r>
        <w:t xml:space="preserve"> </w:t>
      </w:r>
      <w:r w:rsidRPr="009C3304">
        <w:t>pripadaju</w:t>
      </w:r>
      <w:r>
        <w:t xml:space="preserve"> </w:t>
      </w:r>
      <w:r w:rsidRPr="009C3304">
        <w:t>jednom od sledećih opsega:</w:t>
      </w:r>
    </w:p>
    <w:p w14:paraId="3B9F348E" w14:textId="6EAE084D" w:rsidR="009C3304" w:rsidRDefault="009C3304" w:rsidP="009C3304">
      <w:pPr>
        <w:pStyle w:val="ListParagraph"/>
        <w:numPr>
          <w:ilvl w:val="0"/>
          <w:numId w:val="48"/>
        </w:numPr>
        <w:jc w:val="both"/>
      </w:pPr>
      <w:r w:rsidRPr="009C3304">
        <w:t>manje od 49 999 €</w:t>
      </w:r>
    </w:p>
    <w:p w14:paraId="2A65D3F2" w14:textId="6FD58DCE" w:rsidR="009C3304" w:rsidRDefault="009C3304" w:rsidP="009C3304">
      <w:pPr>
        <w:pStyle w:val="ListParagraph"/>
        <w:numPr>
          <w:ilvl w:val="0"/>
          <w:numId w:val="48"/>
        </w:numPr>
        <w:jc w:val="both"/>
      </w:pPr>
      <w:r w:rsidRPr="009C3304">
        <w:t>između 50 000 i 99 999 €</w:t>
      </w:r>
    </w:p>
    <w:p w14:paraId="29E67357" w14:textId="79B3551F" w:rsidR="009C3304" w:rsidRDefault="009C3304" w:rsidP="009C3304">
      <w:pPr>
        <w:pStyle w:val="ListParagraph"/>
        <w:numPr>
          <w:ilvl w:val="0"/>
          <w:numId w:val="48"/>
        </w:numPr>
        <w:jc w:val="both"/>
      </w:pPr>
      <w:r w:rsidRPr="009C3304">
        <w:t>između 100 000 i 149 999€</w:t>
      </w:r>
    </w:p>
    <w:p w14:paraId="1CE718F0" w14:textId="42D4D31A" w:rsidR="009C3304" w:rsidRDefault="009C3304" w:rsidP="009C3304">
      <w:pPr>
        <w:pStyle w:val="ListParagraph"/>
        <w:numPr>
          <w:ilvl w:val="0"/>
          <w:numId w:val="48"/>
        </w:numPr>
        <w:jc w:val="both"/>
      </w:pPr>
      <w:r w:rsidRPr="009C3304">
        <w:t>između 150 000 €i 199 999 €</w:t>
      </w:r>
    </w:p>
    <w:p w14:paraId="6439FAC4" w14:textId="7DB36137" w:rsidR="009C3304" w:rsidRPr="00AC19CE" w:rsidRDefault="009C3304" w:rsidP="009C3304">
      <w:pPr>
        <w:pStyle w:val="ListParagraph"/>
        <w:numPr>
          <w:ilvl w:val="0"/>
          <w:numId w:val="48"/>
        </w:numPr>
        <w:jc w:val="both"/>
        <w:rPr>
          <w:lang w:val="en-US"/>
        </w:rPr>
      </w:pPr>
      <w:r w:rsidRPr="009C3304">
        <w:t>200 000 €</w:t>
      </w:r>
      <w:r>
        <w:t xml:space="preserve"> </w:t>
      </w:r>
      <w:r w:rsidRPr="009C3304">
        <w:t>ili više</w:t>
      </w:r>
    </w:p>
    <w:p w14:paraId="65A5885E" w14:textId="556E07D1" w:rsidR="00AC19CE" w:rsidRDefault="00AC19CE" w:rsidP="00AC19CE">
      <w:pPr>
        <w:jc w:val="both"/>
        <w:rPr>
          <w:lang w:val="en-US"/>
        </w:rPr>
      </w:pPr>
    </w:p>
    <w:p w14:paraId="447B1A14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'-49999'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TotalCount </w:t>
      </w:r>
    </w:p>
    <w:p w14:paraId="0839642D" w14:textId="282C3F0A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50000</w:t>
      </w:r>
    </w:p>
    <w:p w14:paraId="1CC4C1A1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59438110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'50000-99999'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43450891" w14:textId="41A45AFD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50000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99999</w:t>
      </w:r>
    </w:p>
    <w:p w14:paraId="4A667CAA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5F83361D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'100000-149999'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58C9655D" w14:textId="0DBB24E6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100000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149999</w:t>
      </w:r>
    </w:p>
    <w:p w14:paraId="4142984C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25A6B92B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'150000-199999'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32D96A96" w14:textId="47BFD6F8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150000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199999</w:t>
      </w:r>
    </w:p>
    <w:p w14:paraId="59DAC133" w14:textId="77777777" w:rsidR="00AC19CE" w:rsidRDefault="00AC19CE" w:rsidP="00AC19C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</w:p>
    <w:p w14:paraId="7912DF51" w14:textId="77777777" w:rsidR="00AC19CE" w:rsidRDefault="00AC19CE" w:rsidP="00AC19CE">
      <w:pPr>
        <w:ind w:left="72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'200000+'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14:paraId="792EBC28" w14:textId="7BA719D6" w:rsidR="00AC19CE" w:rsidRDefault="00AC19CE" w:rsidP="00AC19CE">
      <w:pPr>
        <w:ind w:left="72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RealEstates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OfferType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199999</w:t>
      </w:r>
      <w:r w:rsidR="00767B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9716AF" w14:textId="77777777" w:rsidR="00767BD2" w:rsidRDefault="00767BD2" w:rsidP="00AC19CE">
      <w:pPr>
        <w:ind w:left="72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A8F04B" w14:textId="341D1DE6" w:rsidR="009C3304" w:rsidRPr="0027339A" w:rsidRDefault="00AC19CE" w:rsidP="00AC19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10D1C7" wp14:editId="413086E2">
            <wp:extent cx="4191000" cy="32457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9471" cy="32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10B2" w14:textId="77777777" w:rsidR="00380028" w:rsidRPr="00380028" w:rsidRDefault="00380028" w:rsidP="00380028">
      <w:pPr>
        <w:rPr>
          <w:lang w:val="en-US"/>
        </w:rPr>
      </w:pPr>
      <w:r>
        <w:rPr>
          <w:lang w:val="en-US"/>
        </w:rPr>
        <w:br w:type="page"/>
      </w:r>
    </w:p>
    <w:p w14:paraId="2A4671EE" w14:textId="46257F1B" w:rsidR="00070899" w:rsidRPr="00536D09" w:rsidRDefault="00FD7887" w:rsidP="00070899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Implementacija regresije</w:t>
      </w:r>
    </w:p>
    <w:p w14:paraId="6B8D7533" w14:textId="77777777" w:rsidR="00070899" w:rsidRDefault="00070899" w:rsidP="00070899">
      <w:pPr>
        <w:rPr>
          <w:lang w:val="en-US"/>
        </w:rPr>
      </w:pPr>
    </w:p>
    <w:p w14:paraId="2C8F5E69" w14:textId="4E634578" w:rsidR="00070899" w:rsidRPr="000B07F4" w:rsidRDefault="00FA0344" w:rsidP="00070899">
      <w:pPr>
        <w:jc w:val="both"/>
        <w:rPr>
          <w:lang w:val="sr-Latn-RS"/>
        </w:rPr>
      </w:pPr>
      <w:r>
        <w:rPr>
          <w:lang w:val="sr-Latn-RS"/>
        </w:rPr>
        <w:t>Prvi korak je</w:t>
      </w:r>
      <w:r w:rsidR="005F6730">
        <w:rPr>
          <w:lang w:val="sr-Latn-RS"/>
        </w:rPr>
        <w:t xml:space="preserve"> bio</w:t>
      </w:r>
      <w:r>
        <w:rPr>
          <w:lang w:val="sr-Latn-RS"/>
        </w:rPr>
        <w:t xml:space="preserve"> izdvajanje stanova koji su na prodaju</w:t>
      </w:r>
      <w:r w:rsidR="005F6730">
        <w:rPr>
          <w:lang w:val="sr-Latn-RS"/>
        </w:rPr>
        <w:t xml:space="preserve"> u Beogradu</w:t>
      </w:r>
      <w:r>
        <w:rPr>
          <w:lang w:val="sr-Latn-RS"/>
        </w:rPr>
        <w:t xml:space="preserve"> iz tabele RealEstate</w:t>
      </w:r>
      <w:r w:rsidR="000B07F4">
        <w:rPr>
          <w:lang w:val="sr-Latn-RS"/>
        </w:rPr>
        <w:t xml:space="preserve"> i njihovo slučajno mešanje.</w:t>
      </w:r>
      <w:r w:rsidR="005F6730">
        <w:rPr>
          <w:lang w:val="sr-Latn-RS"/>
        </w:rPr>
        <w:t xml:space="preserve"> </w:t>
      </w:r>
      <w:r w:rsidR="000B07F4">
        <w:rPr>
          <w:lang w:val="sr-Latn-RS"/>
        </w:rPr>
        <w:t xml:space="preserve">Zatim je </w:t>
      </w:r>
      <w:r w:rsidR="005F6730">
        <w:rPr>
          <w:lang w:val="sr-Latn-RS"/>
        </w:rPr>
        <w:t>20%</w:t>
      </w:r>
      <w:r w:rsidR="000B07F4">
        <w:rPr>
          <w:lang w:val="sr-Latn-RS"/>
        </w:rPr>
        <w:t xml:space="preserve"> stanova</w:t>
      </w:r>
      <w:r w:rsidR="005F6730">
        <w:rPr>
          <w:lang w:val="sr-Latn-RS"/>
        </w:rPr>
        <w:t xml:space="preserve"> odvojeno za skup za testiranje</w:t>
      </w:r>
      <w:r>
        <w:rPr>
          <w:lang w:val="sr-Latn-RS"/>
        </w:rPr>
        <w:t xml:space="preserve">. </w:t>
      </w:r>
      <w:r w:rsidR="000B07F4">
        <w:rPr>
          <w:lang w:val="sr-Latn-RS"/>
        </w:rPr>
        <w:t>Nakon toga</w:t>
      </w:r>
      <w:r w:rsidR="005F6730">
        <w:rPr>
          <w:lang w:val="sr-Latn-RS"/>
        </w:rPr>
        <w:t xml:space="preserve"> su stanovima pridružene vrednosti iz tabele NeighborhoodDistances koje označavaju koliko je stan udaljen od centra grada. Na početku su kao feature-i odabrani distanca od centra grada, kvadratura, sprat, broj soba i uknjiženost. Kasnije je utvrđeno da uknjiženost ima mali uticaj na cenu, pa je taj feature uklonjen. Feature-i su normalizovani, odnosno sve vrednosti su skalirane da budu u opsegu između 0 i 1. </w:t>
      </w:r>
      <w:r w:rsidR="000B07F4">
        <w:rPr>
          <w:lang w:val="sr-Latn-RS"/>
        </w:rPr>
        <w:t>Trening traje 500 iteracija, a z</w:t>
      </w:r>
      <w:r w:rsidR="005F6730">
        <w:rPr>
          <w:lang w:val="sr-Latn-RS"/>
        </w:rPr>
        <w:t>a learning rate su testirani opsezi između 10</w:t>
      </w:r>
      <w:r w:rsidR="005F6730">
        <w:rPr>
          <w:vertAlign w:val="superscript"/>
          <w:lang w:val="sr-Latn-RS"/>
        </w:rPr>
        <w:t>-6</w:t>
      </w:r>
      <w:r w:rsidR="005F6730">
        <w:rPr>
          <w:lang w:val="sr-Latn-RS"/>
        </w:rPr>
        <w:t xml:space="preserve"> do 10</w:t>
      </w:r>
      <w:r w:rsidR="005F6730">
        <w:rPr>
          <w:vertAlign w:val="superscript"/>
          <w:lang w:val="sr-Latn-RS"/>
        </w:rPr>
        <w:t>3</w:t>
      </w:r>
      <w:r w:rsidR="005F6730">
        <w:rPr>
          <w:lang w:val="sr-Latn-RS"/>
        </w:rPr>
        <w:t xml:space="preserve"> i najbolji rezultat je postignut kada je learning rate </w:t>
      </w:r>
      <w:r w:rsidR="00424F13">
        <w:rPr>
          <w:lang w:val="sr-Latn-RS"/>
        </w:rPr>
        <w:t>između 0 i 1</w:t>
      </w:r>
      <w:r w:rsidR="005F6730">
        <w:rPr>
          <w:lang w:val="sr-Latn-RS"/>
        </w:rPr>
        <w:t>.</w:t>
      </w:r>
      <w:r w:rsidR="000B07F4">
        <w:rPr>
          <w:lang w:val="en-US"/>
        </w:rPr>
        <w:t xml:space="preserve"> </w:t>
      </w:r>
      <w:r w:rsidR="00424F13">
        <w:rPr>
          <w:lang w:val="en-US"/>
        </w:rPr>
        <w:t>Na kraju je odabrano da learning rate bude jednak 0,5.</w:t>
      </w:r>
      <w:r w:rsidR="000B07F4">
        <w:rPr>
          <w:lang w:val="en-US"/>
        </w:rPr>
        <w:t>Kao metrika je kori</w:t>
      </w:r>
      <w:r w:rsidR="000B07F4">
        <w:rPr>
          <w:lang w:val="sr-Latn-RS"/>
        </w:rPr>
        <w:t xml:space="preserve">šćen RMSE i najbolji postignut rezultat na test skupu je </w:t>
      </w:r>
      <w:r w:rsidR="00424F13">
        <w:rPr>
          <w:lang w:val="sr-Latn-RS"/>
        </w:rPr>
        <w:t>~</w:t>
      </w:r>
      <w:r w:rsidR="000B07F4">
        <w:rPr>
          <w:lang w:val="sr-Latn-RS"/>
        </w:rPr>
        <w:t>66</w:t>
      </w:r>
      <w:r w:rsidR="00424F13">
        <w:rPr>
          <w:lang w:val="sr-Latn-RS"/>
        </w:rPr>
        <w:t>000</w:t>
      </w:r>
      <w:r w:rsidR="000B07F4">
        <w:rPr>
          <w:lang w:val="sr-Latn-RS"/>
        </w:rPr>
        <w:t>. Obično se RMSE kreće u opsegu od 70000-90000.</w:t>
      </w:r>
    </w:p>
    <w:p w14:paraId="13259DF1" w14:textId="7C99B561" w:rsidR="00070899" w:rsidRDefault="00FD7887" w:rsidP="00070899">
      <w:pPr>
        <w:pStyle w:val="Heading1"/>
        <w:numPr>
          <w:ilvl w:val="0"/>
          <w:numId w:val="26"/>
        </w:numPr>
        <w:rPr>
          <w:lang w:val="en-US"/>
        </w:rPr>
      </w:pPr>
      <w:r>
        <w:rPr>
          <w:lang w:val="en-US"/>
        </w:rPr>
        <w:t>Implementacija klasifikacije</w:t>
      </w:r>
    </w:p>
    <w:p w14:paraId="2528D815" w14:textId="77777777" w:rsidR="005E642F" w:rsidRDefault="005E642F" w:rsidP="005E642F">
      <w:pPr>
        <w:rPr>
          <w:lang w:val="en-US"/>
        </w:rPr>
      </w:pPr>
    </w:p>
    <w:p w14:paraId="4D4DA91D" w14:textId="58A3C4A9" w:rsidR="00070899" w:rsidRPr="00D43ACC" w:rsidRDefault="000B07F4" w:rsidP="000B07F4">
      <w:pPr>
        <w:jc w:val="both"/>
        <w:rPr>
          <w:lang w:val="sr-Latn-RS"/>
        </w:rPr>
      </w:pPr>
      <w:r>
        <w:rPr>
          <w:lang w:val="en-US"/>
        </w:rPr>
        <w:t>Prepr</w:t>
      </w:r>
      <w:r w:rsidR="00D43ACC">
        <w:rPr>
          <w:lang w:val="en-US"/>
        </w:rPr>
        <w:t>ocesiranje je identi</w:t>
      </w:r>
      <w:r w:rsidR="00D43ACC">
        <w:rPr>
          <w:lang w:val="sr-Latn-RS"/>
        </w:rPr>
        <w:t>čno kao u četvrtom zadatku. Implementirane su tri funkcije za računanje distance: Euklidska, Menhetn i Čebišev. Najbolje se pokazala Menhetn</w:t>
      </w:r>
      <w:r w:rsidR="00197E8E">
        <w:rPr>
          <w:lang w:val="sr-Latn-RS"/>
        </w:rPr>
        <w:t xml:space="preserve"> distanca koja ima veoma slične rezultate kao Euklidska, dok se Čebišev distanca osetno lošije pokazala</w:t>
      </w:r>
      <w:r w:rsidR="00D43ACC">
        <w:rPr>
          <w:lang w:val="sr-Latn-RS"/>
        </w:rPr>
        <w:t xml:space="preserve">. Kao metrika je korišćen MacroAverage i najbolji postignut rezultat na test skupu je </w:t>
      </w:r>
      <w:r w:rsidR="00197E8E">
        <w:rPr>
          <w:lang w:val="sr-Latn-RS"/>
        </w:rPr>
        <w:t>0</w:t>
      </w:r>
      <w:r w:rsidR="00424F13">
        <w:rPr>
          <w:lang w:val="sr-Latn-RS"/>
        </w:rPr>
        <w:t>,</w:t>
      </w:r>
      <w:r w:rsidR="00197E8E">
        <w:rPr>
          <w:lang w:val="sr-Latn-RS"/>
        </w:rPr>
        <w:t>9</w:t>
      </w:r>
      <w:r w:rsidR="0026754E">
        <w:rPr>
          <w:lang w:val="sr-Latn-RS"/>
        </w:rPr>
        <w:t>4</w:t>
      </w:r>
      <w:r w:rsidR="00197E8E">
        <w:rPr>
          <w:lang w:val="sr-Latn-RS"/>
        </w:rPr>
        <w:t xml:space="preserve"> za K = 1</w:t>
      </w:r>
      <w:r w:rsidR="00D43ACC">
        <w:rPr>
          <w:lang w:val="sr-Latn-RS"/>
        </w:rPr>
        <w:t xml:space="preserve">. </w:t>
      </w:r>
      <w:r w:rsidR="007C4F9C">
        <w:rPr>
          <w:lang w:val="sr-Latn-RS"/>
        </w:rPr>
        <w:t>Sa povećanjem K do</w:t>
      </w:r>
      <w:r w:rsidR="00B70E0F">
        <w:rPr>
          <w:lang w:val="sr-Latn-RS"/>
        </w:rPr>
        <w:t xml:space="preserve"> preporučene</w:t>
      </w:r>
      <w:r w:rsidR="007C4F9C">
        <w:rPr>
          <w:lang w:val="sr-Latn-RS"/>
        </w:rPr>
        <w:t xml:space="preserve"> vrednosti </w:t>
      </w:r>
      <w:r w:rsidR="00B70E0F">
        <w:rPr>
          <w:lang w:val="sr-Latn-RS"/>
        </w:rPr>
        <w:t>(</w:t>
      </w:r>
      <w:r w:rsidR="007C4F9C">
        <w:rPr>
          <w:lang w:val="sr-Latn-RS"/>
        </w:rPr>
        <w:t>koren broja stanova u trening skupu</w:t>
      </w:r>
      <w:r w:rsidR="00B70E0F">
        <w:rPr>
          <w:lang w:val="sr-Latn-RS"/>
        </w:rPr>
        <w:t>)</w:t>
      </w:r>
      <w:r w:rsidR="007C4F9C">
        <w:rPr>
          <w:lang w:val="sr-Latn-RS"/>
        </w:rPr>
        <w:t xml:space="preserve"> MacroAverage</w:t>
      </w:r>
      <w:r w:rsidR="009B2B1D">
        <w:rPr>
          <w:lang w:val="sr-Latn-RS"/>
        </w:rPr>
        <w:t xml:space="preserve"> brzo opada, a zatim </w:t>
      </w:r>
      <w:r w:rsidR="001C3C8F">
        <w:rPr>
          <w:lang w:val="sr-Latn-RS"/>
        </w:rPr>
        <w:t xml:space="preserve">sporije opada </w:t>
      </w:r>
      <w:r w:rsidR="007C4F9C">
        <w:rPr>
          <w:lang w:val="sr-Latn-RS"/>
        </w:rPr>
        <w:t>u opsegu između 0</w:t>
      </w:r>
      <w:r w:rsidR="00424F13">
        <w:rPr>
          <w:lang w:val="sr-Latn-RS"/>
        </w:rPr>
        <w:t>,</w:t>
      </w:r>
      <w:r w:rsidR="007C4F9C">
        <w:rPr>
          <w:lang w:val="sr-Latn-RS"/>
        </w:rPr>
        <w:t>5 i 0</w:t>
      </w:r>
      <w:r w:rsidR="00424F13">
        <w:rPr>
          <w:lang w:val="sr-Latn-RS"/>
        </w:rPr>
        <w:t>,</w:t>
      </w:r>
      <w:r w:rsidR="007C4F9C">
        <w:rPr>
          <w:lang w:val="sr-Latn-RS"/>
        </w:rPr>
        <w:t>6. Zato je odabrano da</w:t>
      </w:r>
      <w:r w:rsidR="00142CFF">
        <w:rPr>
          <w:lang w:val="sr-Latn-RS"/>
        </w:rPr>
        <w:t xml:space="preserve"> je</w:t>
      </w:r>
      <w:r w:rsidR="007C4F9C">
        <w:rPr>
          <w:lang w:val="sr-Latn-RS"/>
        </w:rPr>
        <w:t xml:space="preserve"> podrazumevano K = 1.</w:t>
      </w:r>
    </w:p>
    <w:sectPr w:rsidR="00070899" w:rsidRPr="00D43ACC" w:rsidSect="001551E5">
      <w:headerReference w:type="default" r:id="rId25"/>
      <w:footerReference w:type="default" r:id="rId26"/>
      <w:headerReference w:type="first" r:id="rId27"/>
      <w:footerReference w:type="first" r:id="rId28"/>
      <w:type w:val="continuous"/>
      <w:pgSz w:w="11906" w:h="16838" w:code="9"/>
      <w:pgMar w:top="1701" w:right="1134" w:bottom="1701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851536" w14:textId="77777777" w:rsidR="009D4342" w:rsidRDefault="009D4342">
      <w:r>
        <w:separator/>
      </w:r>
    </w:p>
  </w:endnote>
  <w:endnote w:type="continuationSeparator" w:id="0">
    <w:p w14:paraId="7E481DA6" w14:textId="77777777" w:rsidR="009D4342" w:rsidRDefault="009D4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21D03" w14:textId="77777777" w:rsidR="001551E5" w:rsidRDefault="001551E5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8978CA" w14:textId="77777777" w:rsidR="001551E5" w:rsidRDefault="001551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A85E2C" w14:textId="77777777" w:rsidR="009D4342" w:rsidRDefault="009D4342">
      <w:r>
        <w:separator/>
      </w:r>
    </w:p>
  </w:footnote>
  <w:footnote w:type="continuationSeparator" w:id="0">
    <w:p w14:paraId="0C868341" w14:textId="77777777" w:rsidR="009D4342" w:rsidRDefault="009D43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7CF9BF" w14:textId="77777777" w:rsidR="001551E5" w:rsidRDefault="001551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DFDC0A" w14:textId="77777777" w:rsidR="001551E5" w:rsidRDefault="001551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61785F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F554827"/>
    <w:multiLevelType w:val="hybridMultilevel"/>
    <w:tmpl w:val="74DEE6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1F26FD7"/>
    <w:multiLevelType w:val="hybridMultilevel"/>
    <w:tmpl w:val="7D36E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0" w15:restartNumberingAfterBreak="0">
    <w:nsid w:val="24AD304B"/>
    <w:multiLevelType w:val="hybridMultilevel"/>
    <w:tmpl w:val="3FC60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816FF9"/>
    <w:multiLevelType w:val="hybridMultilevel"/>
    <w:tmpl w:val="0890000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2CFA28FD"/>
    <w:multiLevelType w:val="hybridMultilevel"/>
    <w:tmpl w:val="82989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27554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7075138"/>
    <w:multiLevelType w:val="hybridMultilevel"/>
    <w:tmpl w:val="515A6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8" w15:restartNumberingAfterBreak="0">
    <w:nsid w:val="3B0A3FE2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B346EB3"/>
    <w:multiLevelType w:val="hybridMultilevel"/>
    <w:tmpl w:val="74DEE6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D07FEC"/>
    <w:multiLevelType w:val="hybridMultilevel"/>
    <w:tmpl w:val="7D36E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042C2C"/>
    <w:multiLevelType w:val="hybridMultilevel"/>
    <w:tmpl w:val="A5FC34D6"/>
    <w:lvl w:ilvl="0" w:tplc="6F1E7590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4C4D6B43"/>
    <w:multiLevelType w:val="hybridMultilevel"/>
    <w:tmpl w:val="68BC78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E2B1554"/>
    <w:multiLevelType w:val="hybridMultilevel"/>
    <w:tmpl w:val="1D0E26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8A2015"/>
    <w:multiLevelType w:val="hybridMultilevel"/>
    <w:tmpl w:val="040A6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C2052F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0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775707A"/>
    <w:multiLevelType w:val="multilevel"/>
    <w:tmpl w:val="A3883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34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35" w15:restartNumberingAfterBreak="0">
    <w:nsid w:val="647652B0"/>
    <w:multiLevelType w:val="hybridMultilevel"/>
    <w:tmpl w:val="E4E83F46"/>
    <w:lvl w:ilvl="0" w:tplc="CD4A09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6EA1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C4DC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549E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7E2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7817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AC2C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BED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9ADD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7" w15:restartNumberingAfterBreak="0">
    <w:nsid w:val="68B24BA0"/>
    <w:multiLevelType w:val="hybridMultilevel"/>
    <w:tmpl w:val="FEC43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39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40" w15:restartNumberingAfterBreak="0">
    <w:nsid w:val="71645425"/>
    <w:multiLevelType w:val="hybridMultilevel"/>
    <w:tmpl w:val="BAB8B930"/>
    <w:lvl w:ilvl="0" w:tplc="EF8679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CC060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94F3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22B7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180F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7A67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3ACF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0A73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6655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42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43" w15:restartNumberingAfterBreak="0">
    <w:nsid w:val="7D3E1336"/>
    <w:multiLevelType w:val="hybridMultilevel"/>
    <w:tmpl w:val="89563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E2167B"/>
    <w:multiLevelType w:val="hybridMultilevel"/>
    <w:tmpl w:val="3FCCF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9834FF"/>
    <w:multiLevelType w:val="hybridMultilevel"/>
    <w:tmpl w:val="C7407ECE"/>
    <w:lvl w:ilvl="0" w:tplc="2F9034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B2DB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409D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9A38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7E45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0E4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0430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2A5B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B86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22"/>
  </w:num>
  <w:num w:numId="3">
    <w:abstractNumId w:val="12"/>
  </w:num>
  <w:num w:numId="4">
    <w:abstractNumId w:val="13"/>
  </w:num>
  <w:num w:numId="5">
    <w:abstractNumId w:val="23"/>
  </w:num>
  <w:num w:numId="6">
    <w:abstractNumId w:val="2"/>
  </w:num>
  <w:num w:numId="7">
    <w:abstractNumId w:val="32"/>
  </w:num>
  <w:num w:numId="8">
    <w:abstractNumId w:val="38"/>
  </w:num>
  <w:num w:numId="9">
    <w:abstractNumId w:val="30"/>
  </w:num>
  <w:num w:numId="10">
    <w:abstractNumId w:val="4"/>
  </w:num>
  <w:num w:numId="11">
    <w:abstractNumId w:val="3"/>
  </w:num>
  <w:num w:numId="12">
    <w:abstractNumId w:val="0"/>
  </w:num>
  <w:num w:numId="13">
    <w:abstractNumId w:val="7"/>
  </w:num>
  <w:num w:numId="14">
    <w:abstractNumId w:val="9"/>
  </w:num>
  <w:num w:numId="15">
    <w:abstractNumId w:val="42"/>
  </w:num>
  <w:num w:numId="16">
    <w:abstractNumId w:val="33"/>
  </w:num>
  <w:num w:numId="17">
    <w:abstractNumId w:val="41"/>
  </w:num>
  <w:num w:numId="18">
    <w:abstractNumId w:val="34"/>
  </w:num>
  <w:num w:numId="19">
    <w:abstractNumId w:val="17"/>
  </w:num>
  <w:num w:numId="20">
    <w:abstractNumId w:val="39"/>
  </w:num>
  <w:num w:numId="2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8"/>
  </w:num>
  <w:num w:numId="24">
    <w:abstractNumId w:val="36"/>
  </w:num>
  <w:num w:numId="25">
    <w:abstractNumId w:val="29"/>
  </w:num>
  <w:num w:numId="26">
    <w:abstractNumId w:val="18"/>
  </w:num>
  <w:num w:numId="27">
    <w:abstractNumId w:val="14"/>
  </w:num>
  <w:num w:numId="28">
    <w:abstractNumId w:val="37"/>
  </w:num>
  <w:num w:numId="29">
    <w:abstractNumId w:val="20"/>
  </w:num>
  <w:num w:numId="30">
    <w:abstractNumId w:val="8"/>
  </w:num>
  <w:num w:numId="31">
    <w:abstractNumId w:val="27"/>
  </w:num>
  <w:num w:numId="32">
    <w:abstractNumId w:val="45"/>
  </w:num>
  <w:num w:numId="33">
    <w:abstractNumId w:val="26"/>
  </w:num>
  <w:num w:numId="34">
    <w:abstractNumId w:val="10"/>
  </w:num>
  <w:num w:numId="35">
    <w:abstractNumId w:val="31"/>
  </w:num>
  <w:num w:numId="36">
    <w:abstractNumId w:val="1"/>
  </w:num>
  <w:num w:numId="37">
    <w:abstractNumId w:val="15"/>
  </w:num>
  <w:num w:numId="38">
    <w:abstractNumId w:val="35"/>
  </w:num>
  <w:num w:numId="39">
    <w:abstractNumId w:val="40"/>
  </w:num>
  <w:num w:numId="40">
    <w:abstractNumId w:val="16"/>
  </w:num>
  <w:num w:numId="41">
    <w:abstractNumId w:val="43"/>
  </w:num>
  <w:num w:numId="42">
    <w:abstractNumId w:val="44"/>
  </w:num>
  <w:num w:numId="43">
    <w:abstractNumId w:val="25"/>
  </w:num>
  <w:num w:numId="44">
    <w:abstractNumId w:val="21"/>
  </w:num>
  <w:num w:numId="45">
    <w:abstractNumId w:val="19"/>
  </w:num>
  <w:num w:numId="46">
    <w:abstractNumId w:val="6"/>
  </w:num>
  <w:num w:numId="47">
    <w:abstractNumId w:val="11"/>
  </w:num>
  <w:num w:numId="4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gutterAtTop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91A"/>
    <w:rsid w:val="00001DEB"/>
    <w:rsid w:val="00004A1B"/>
    <w:rsid w:val="00022379"/>
    <w:rsid w:val="000232E2"/>
    <w:rsid w:val="000268F9"/>
    <w:rsid w:val="00046DAC"/>
    <w:rsid w:val="00063807"/>
    <w:rsid w:val="00066AB0"/>
    <w:rsid w:val="00066C16"/>
    <w:rsid w:val="00070899"/>
    <w:rsid w:val="00080C50"/>
    <w:rsid w:val="00084D3C"/>
    <w:rsid w:val="000A46C2"/>
    <w:rsid w:val="000A7557"/>
    <w:rsid w:val="000B07F4"/>
    <w:rsid w:val="000B0E6E"/>
    <w:rsid w:val="000B1246"/>
    <w:rsid w:val="000B4FE6"/>
    <w:rsid w:val="000C3FD6"/>
    <w:rsid w:val="000D51FA"/>
    <w:rsid w:val="000F0F13"/>
    <w:rsid w:val="000F4BB5"/>
    <w:rsid w:val="00100D86"/>
    <w:rsid w:val="001104C5"/>
    <w:rsid w:val="001257C4"/>
    <w:rsid w:val="00125C81"/>
    <w:rsid w:val="00132C6A"/>
    <w:rsid w:val="00135926"/>
    <w:rsid w:val="001407C0"/>
    <w:rsid w:val="00142CFF"/>
    <w:rsid w:val="001551E5"/>
    <w:rsid w:val="00182901"/>
    <w:rsid w:val="00190281"/>
    <w:rsid w:val="0019403C"/>
    <w:rsid w:val="00196C7A"/>
    <w:rsid w:val="00197E8E"/>
    <w:rsid w:val="001A5771"/>
    <w:rsid w:val="001A5810"/>
    <w:rsid w:val="001C3C8F"/>
    <w:rsid w:val="001C6A5D"/>
    <w:rsid w:val="001D0F46"/>
    <w:rsid w:val="001F70F3"/>
    <w:rsid w:val="00203A16"/>
    <w:rsid w:val="002079CF"/>
    <w:rsid w:val="00207E96"/>
    <w:rsid w:val="0021095F"/>
    <w:rsid w:val="002302E5"/>
    <w:rsid w:val="0024148D"/>
    <w:rsid w:val="00242C69"/>
    <w:rsid w:val="00244875"/>
    <w:rsid w:val="00250829"/>
    <w:rsid w:val="00250BF4"/>
    <w:rsid w:val="00263400"/>
    <w:rsid w:val="00267306"/>
    <w:rsid w:val="0026754E"/>
    <w:rsid w:val="0027339A"/>
    <w:rsid w:val="00283ADA"/>
    <w:rsid w:val="0028548E"/>
    <w:rsid w:val="002A0293"/>
    <w:rsid w:val="002A0FDC"/>
    <w:rsid w:val="002A5F84"/>
    <w:rsid w:val="002C3132"/>
    <w:rsid w:val="002D58D1"/>
    <w:rsid w:val="002D6047"/>
    <w:rsid w:val="002D7455"/>
    <w:rsid w:val="002E288B"/>
    <w:rsid w:val="002F1358"/>
    <w:rsid w:val="002F29E2"/>
    <w:rsid w:val="002F5FFB"/>
    <w:rsid w:val="002F704B"/>
    <w:rsid w:val="002F7C33"/>
    <w:rsid w:val="003110F8"/>
    <w:rsid w:val="0032250C"/>
    <w:rsid w:val="00324DF9"/>
    <w:rsid w:val="00330E89"/>
    <w:rsid w:val="0036300C"/>
    <w:rsid w:val="0037293D"/>
    <w:rsid w:val="003729A4"/>
    <w:rsid w:val="00373101"/>
    <w:rsid w:val="00374335"/>
    <w:rsid w:val="00380028"/>
    <w:rsid w:val="0038314C"/>
    <w:rsid w:val="00384BF4"/>
    <w:rsid w:val="003854F8"/>
    <w:rsid w:val="0039080C"/>
    <w:rsid w:val="00394773"/>
    <w:rsid w:val="0039564B"/>
    <w:rsid w:val="00397C91"/>
    <w:rsid w:val="003A43B6"/>
    <w:rsid w:val="003B07A2"/>
    <w:rsid w:val="003C44B6"/>
    <w:rsid w:val="003D1F6C"/>
    <w:rsid w:val="003E07BC"/>
    <w:rsid w:val="003E5D20"/>
    <w:rsid w:val="003F336D"/>
    <w:rsid w:val="003F4C1F"/>
    <w:rsid w:val="003F54B0"/>
    <w:rsid w:val="00421CDC"/>
    <w:rsid w:val="004238E6"/>
    <w:rsid w:val="00424F13"/>
    <w:rsid w:val="00426C9C"/>
    <w:rsid w:val="00426E8D"/>
    <w:rsid w:val="00432B50"/>
    <w:rsid w:val="00440381"/>
    <w:rsid w:val="00455123"/>
    <w:rsid w:val="00461FB9"/>
    <w:rsid w:val="00466380"/>
    <w:rsid w:val="00467D12"/>
    <w:rsid w:val="004B3D9C"/>
    <w:rsid w:val="004D467F"/>
    <w:rsid w:val="004E0747"/>
    <w:rsid w:val="004F3EF3"/>
    <w:rsid w:val="00505586"/>
    <w:rsid w:val="00513417"/>
    <w:rsid w:val="0051626B"/>
    <w:rsid w:val="00517EF6"/>
    <w:rsid w:val="005203C5"/>
    <w:rsid w:val="005206F5"/>
    <w:rsid w:val="00530373"/>
    <w:rsid w:val="00536D09"/>
    <w:rsid w:val="00544F10"/>
    <w:rsid w:val="0054505E"/>
    <w:rsid w:val="005458AC"/>
    <w:rsid w:val="005540C9"/>
    <w:rsid w:val="00561A5B"/>
    <w:rsid w:val="005642B4"/>
    <w:rsid w:val="00565081"/>
    <w:rsid w:val="00573BBE"/>
    <w:rsid w:val="00583044"/>
    <w:rsid w:val="00586F2A"/>
    <w:rsid w:val="005909A5"/>
    <w:rsid w:val="0059600A"/>
    <w:rsid w:val="005A5D88"/>
    <w:rsid w:val="005A6024"/>
    <w:rsid w:val="005B1669"/>
    <w:rsid w:val="005C08E1"/>
    <w:rsid w:val="005C4D97"/>
    <w:rsid w:val="005D2C3A"/>
    <w:rsid w:val="005E0E71"/>
    <w:rsid w:val="005E642F"/>
    <w:rsid w:val="005F20CC"/>
    <w:rsid w:val="005F3716"/>
    <w:rsid w:val="005F62B2"/>
    <w:rsid w:val="005F6730"/>
    <w:rsid w:val="00605D06"/>
    <w:rsid w:val="00627845"/>
    <w:rsid w:val="006330B5"/>
    <w:rsid w:val="00634C6B"/>
    <w:rsid w:val="006366ED"/>
    <w:rsid w:val="00640FEA"/>
    <w:rsid w:val="006412E1"/>
    <w:rsid w:val="006535A2"/>
    <w:rsid w:val="00656682"/>
    <w:rsid w:val="00657309"/>
    <w:rsid w:val="00666F21"/>
    <w:rsid w:val="006675AC"/>
    <w:rsid w:val="00682051"/>
    <w:rsid w:val="006850E6"/>
    <w:rsid w:val="006A1125"/>
    <w:rsid w:val="006B315E"/>
    <w:rsid w:val="006C0F55"/>
    <w:rsid w:val="006D0DE4"/>
    <w:rsid w:val="006D2273"/>
    <w:rsid w:val="006F1DD0"/>
    <w:rsid w:val="006F5267"/>
    <w:rsid w:val="007107F0"/>
    <w:rsid w:val="007112D2"/>
    <w:rsid w:val="00717EE7"/>
    <w:rsid w:val="00722A7B"/>
    <w:rsid w:val="00723CEE"/>
    <w:rsid w:val="00731B2D"/>
    <w:rsid w:val="00731F54"/>
    <w:rsid w:val="00732B58"/>
    <w:rsid w:val="00747C47"/>
    <w:rsid w:val="00754446"/>
    <w:rsid w:val="00760839"/>
    <w:rsid w:val="00767BD2"/>
    <w:rsid w:val="00767FFB"/>
    <w:rsid w:val="007A7A60"/>
    <w:rsid w:val="007C4DB4"/>
    <w:rsid w:val="007C4F9C"/>
    <w:rsid w:val="007C5175"/>
    <w:rsid w:val="007C5F95"/>
    <w:rsid w:val="007F2F77"/>
    <w:rsid w:val="00813A00"/>
    <w:rsid w:val="00822B8F"/>
    <w:rsid w:val="00840B5D"/>
    <w:rsid w:val="00840F78"/>
    <w:rsid w:val="008423BC"/>
    <w:rsid w:val="00842F06"/>
    <w:rsid w:val="00844393"/>
    <w:rsid w:val="00847C33"/>
    <w:rsid w:val="00860902"/>
    <w:rsid w:val="00870DBA"/>
    <w:rsid w:val="00876682"/>
    <w:rsid w:val="008778C1"/>
    <w:rsid w:val="0088572B"/>
    <w:rsid w:val="0089197E"/>
    <w:rsid w:val="008A0621"/>
    <w:rsid w:val="008A6972"/>
    <w:rsid w:val="008B6B84"/>
    <w:rsid w:val="008C172B"/>
    <w:rsid w:val="008C4C6F"/>
    <w:rsid w:val="008D3847"/>
    <w:rsid w:val="008E21F2"/>
    <w:rsid w:val="008E7025"/>
    <w:rsid w:val="008F0FFE"/>
    <w:rsid w:val="00930003"/>
    <w:rsid w:val="009310A2"/>
    <w:rsid w:val="0094091A"/>
    <w:rsid w:val="009571C1"/>
    <w:rsid w:val="00965B65"/>
    <w:rsid w:val="0097755B"/>
    <w:rsid w:val="00977D0E"/>
    <w:rsid w:val="00987970"/>
    <w:rsid w:val="009A04F2"/>
    <w:rsid w:val="009A2F6C"/>
    <w:rsid w:val="009A7EC6"/>
    <w:rsid w:val="009B2B1D"/>
    <w:rsid w:val="009B6460"/>
    <w:rsid w:val="009C3304"/>
    <w:rsid w:val="009C5FBE"/>
    <w:rsid w:val="009D0BF9"/>
    <w:rsid w:val="009D4342"/>
    <w:rsid w:val="009E0194"/>
    <w:rsid w:val="009E7A33"/>
    <w:rsid w:val="009E7BB9"/>
    <w:rsid w:val="00A1314E"/>
    <w:rsid w:val="00A133CB"/>
    <w:rsid w:val="00A14EB5"/>
    <w:rsid w:val="00A3069A"/>
    <w:rsid w:val="00A35535"/>
    <w:rsid w:val="00A47E10"/>
    <w:rsid w:val="00A57257"/>
    <w:rsid w:val="00A6568D"/>
    <w:rsid w:val="00A65719"/>
    <w:rsid w:val="00A66A84"/>
    <w:rsid w:val="00A67AED"/>
    <w:rsid w:val="00A76B46"/>
    <w:rsid w:val="00AA00CF"/>
    <w:rsid w:val="00AA2FE3"/>
    <w:rsid w:val="00AB1CAC"/>
    <w:rsid w:val="00AC03F6"/>
    <w:rsid w:val="00AC0E09"/>
    <w:rsid w:val="00AC19CE"/>
    <w:rsid w:val="00AD3BF1"/>
    <w:rsid w:val="00AD730B"/>
    <w:rsid w:val="00AD7394"/>
    <w:rsid w:val="00AE0461"/>
    <w:rsid w:val="00AE2A2D"/>
    <w:rsid w:val="00AE4DAD"/>
    <w:rsid w:val="00B03C87"/>
    <w:rsid w:val="00B044D6"/>
    <w:rsid w:val="00B12B0E"/>
    <w:rsid w:val="00B14F58"/>
    <w:rsid w:val="00B2239F"/>
    <w:rsid w:val="00B268A8"/>
    <w:rsid w:val="00B60052"/>
    <w:rsid w:val="00B64A20"/>
    <w:rsid w:val="00B64BB9"/>
    <w:rsid w:val="00B653B5"/>
    <w:rsid w:val="00B70E0F"/>
    <w:rsid w:val="00B80208"/>
    <w:rsid w:val="00B82A83"/>
    <w:rsid w:val="00B82F49"/>
    <w:rsid w:val="00B8516B"/>
    <w:rsid w:val="00B92BA4"/>
    <w:rsid w:val="00BA0F9D"/>
    <w:rsid w:val="00BB3525"/>
    <w:rsid w:val="00BC3747"/>
    <w:rsid w:val="00BD3610"/>
    <w:rsid w:val="00BE139F"/>
    <w:rsid w:val="00BE344E"/>
    <w:rsid w:val="00BF7E36"/>
    <w:rsid w:val="00C04786"/>
    <w:rsid w:val="00C1267A"/>
    <w:rsid w:val="00C211ED"/>
    <w:rsid w:val="00C21541"/>
    <w:rsid w:val="00C42717"/>
    <w:rsid w:val="00C55943"/>
    <w:rsid w:val="00C67387"/>
    <w:rsid w:val="00C717C3"/>
    <w:rsid w:val="00C73E4D"/>
    <w:rsid w:val="00C774A8"/>
    <w:rsid w:val="00C86CDB"/>
    <w:rsid w:val="00C92A36"/>
    <w:rsid w:val="00C95BA0"/>
    <w:rsid w:val="00CA0D08"/>
    <w:rsid w:val="00CA298C"/>
    <w:rsid w:val="00CB6E46"/>
    <w:rsid w:val="00CC033C"/>
    <w:rsid w:val="00CD049A"/>
    <w:rsid w:val="00CE1030"/>
    <w:rsid w:val="00CE4319"/>
    <w:rsid w:val="00CF4371"/>
    <w:rsid w:val="00CF5575"/>
    <w:rsid w:val="00CF6E68"/>
    <w:rsid w:val="00D070F1"/>
    <w:rsid w:val="00D144A8"/>
    <w:rsid w:val="00D31F69"/>
    <w:rsid w:val="00D36853"/>
    <w:rsid w:val="00D4093A"/>
    <w:rsid w:val="00D43ACC"/>
    <w:rsid w:val="00D45441"/>
    <w:rsid w:val="00D65152"/>
    <w:rsid w:val="00D76E8F"/>
    <w:rsid w:val="00D81ED4"/>
    <w:rsid w:val="00D850AA"/>
    <w:rsid w:val="00D96844"/>
    <w:rsid w:val="00DA1F8C"/>
    <w:rsid w:val="00DA7E3E"/>
    <w:rsid w:val="00DB0C2E"/>
    <w:rsid w:val="00DB0F7D"/>
    <w:rsid w:val="00DB6F68"/>
    <w:rsid w:val="00DD2C05"/>
    <w:rsid w:val="00DF49BC"/>
    <w:rsid w:val="00E041C7"/>
    <w:rsid w:val="00E119DA"/>
    <w:rsid w:val="00E11BBB"/>
    <w:rsid w:val="00E33DBD"/>
    <w:rsid w:val="00E348B9"/>
    <w:rsid w:val="00E5539C"/>
    <w:rsid w:val="00E65CBC"/>
    <w:rsid w:val="00E7161C"/>
    <w:rsid w:val="00E74E70"/>
    <w:rsid w:val="00E7712B"/>
    <w:rsid w:val="00E77918"/>
    <w:rsid w:val="00E93934"/>
    <w:rsid w:val="00E93F37"/>
    <w:rsid w:val="00E94C13"/>
    <w:rsid w:val="00EB7B5E"/>
    <w:rsid w:val="00ED15CA"/>
    <w:rsid w:val="00ED1C92"/>
    <w:rsid w:val="00ED77FC"/>
    <w:rsid w:val="00EF7970"/>
    <w:rsid w:val="00F01B65"/>
    <w:rsid w:val="00F069BE"/>
    <w:rsid w:val="00F06BB2"/>
    <w:rsid w:val="00F073D5"/>
    <w:rsid w:val="00F23F6B"/>
    <w:rsid w:val="00F24C4B"/>
    <w:rsid w:val="00F615D6"/>
    <w:rsid w:val="00F63539"/>
    <w:rsid w:val="00F7184A"/>
    <w:rsid w:val="00F87781"/>
    <w:rsid w:val="00F97B91"/>
    <w:rsid w:val="00FA0344"/>
    <w:rsid w:val="00FA373F"/>
    <w:rsid w:val="00FB686E"/>
    <w:rsid w:val="00FC3313"/>
    <w:rsid w:val="00FD450D"/>
    <w:rsid w:val="00FD5CDF"/>
    <w:rsid w:val="00FD7887"/>
    <w:rsid w:val="00FE2134"/>
    <w:rsid w:val="00FE59EE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9EBB4F"/>
  <w15:docId w15:val="{C0958B90-9F71-4830-A040-EA897F7F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6D0DE4"/>
    <w:pPr>
      <w:spacing w:after="120"/>
      <w:ind w:firstLine="677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3B07A2"/>
    <w:pPr>
      <w:numPr>
        <w:ilvl w:val="2"/>
        <w:numId w:val="1"/>
      </w:numPr>
      <w:spacing w:after="120"/>
      <w:jc w:val="both"/>
    </w:pPr>
    <w:rPr>
      <w:rFonts w:ascii="Cambria" w:hAnsi="Cambria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3B07A2"/>
    <w:pPr>
      <w:numPr>
        <w:ilvl w:val="3"/>
        <w:numId w:val="1"/>
      </w:numPr>
      <w:spacing w:before="60"/>
      <w:jc w:val="both"/>
    </w:pPr>
    <w:rPr>
      <w:rFonts w:ascii="Cambria" w:hAnsi="Cambria"/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6D0DE4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3B07A2"/>
    <w:pPr>
      <w:numPr>
        <w:ilvl w:val="2"/>
      </w:numPr>
      <w:spacing w:after="120"/>
      <w:outlineLvl w:val="2"/>
    </w:pPr>
    <w:rPr>
      <w:rFonts w:ascii="Cambria" w:hAnsi="Cambria"/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3B07A2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3B07A2"/>
    <w:rPr>
      <w:rFonts w:ascii="Cambria" w:hAnsi="Cambria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paragraph" w:styleId="ListParagraph">
    <w:name w:val="List Paragraph"/>
    <w:basedOn w:val="Normal"/>
    <w:uiPriority w:val="34"/>
    <w:qFormat/>
    <w:rsid w:val="00536D0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82A83"/>
    <w:rPr>
      <w:b/>
      <w:bCs/>
    </w:rPr>
  </w:style>
  <w:style w:type="character" w:styleId="Emphasis">
    <w:name w:val="Emphasis"/>
    <w:basedOn w:val="DefaultParagraphFont"/>
    <w:uiPriority w:val="20"/>
    <w:qFormat/>
    <w:rsid w:val="00B82A83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F4BB5"/>
    <w:rPr>
      <w:sz w:val="24"/>
      <w:szCs w:val="24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627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529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9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4695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45377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0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7981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657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5372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5945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hyperlink" Target="https://gimmeproxy.com/api/getProxy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halooglasi.com/nekretnin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edrag.mitrovic\Downloads\Preporuke_oblikovanje_master_rad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21BBF-7CDC-4768-B8F3-F72E2A3B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Preporuke_oblikovanje_master_rada.dotx</Template>
  <TotalTime>467</TotalTime>
  <Pages>13</Pages>
  <Words>1484</Words>
  <Characters>8465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9930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Predrag Mitrović</dc:creator>
  <cp:keywords>Internal/General</cp:keywords>
  <cp:lastModifiedBy>Pedja</cp:lastModifiedBy>
  <cp:revision>21</cp:revision>
  <cp:lastPrinted>2010-03-22T09:00:00Z</cp:lastPrinted>
  <dcterms:created xsi:type="dcterms:W3CDTF">2020-07-11T13:24:00Z</dcterms:created>
  <dcterms:modified xsi:type="dcterms:W3CDTF">2020-07-11T21:15:00Z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  <property fmtid="{D5CDD505-2E9C-101B-9397-08002B2CF9AE}" pid="10" name="TitusGUID">
    <vt:lpwstr>eb067fe2-50bb-478d-8eaa-c3588b4cbd4c</vt:lpwstr>
  </property>
  <property fmtid="{D5CDD505-2E9C-101B-9397-08002B2CF9AE}" pid="11" name="AssecoSEEScope">
    <vt:lpwstr>Internal</vt:lpwstr>
  </property>
  <property fmtid="{D5CDD505-2E9C-101B-9397-08002B2CF9AE}" pid="12" name="AssecoSEEClassificationI">
    <vt:lpwstr>General</vt:lpwstr>
  </property>
</Properties>
</file>